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90AB7" w:rsidRDefault="00000000" w:rsidP="00A81A45">
      <w:pPr>
        <w:pStyle w:val="HS-MainHeading"/>
      </w:pPr>
      <w:bookmarkStart w:id="0" w:name="_rj0mge8j1gd4" w:colFirst="0" w:colLast="0"/>
      <w:bookmarkEnd w:id="0"/>
      <w:r>
        <w:t>Before You Start with the ASCR Blueprint</w:t>
      </w:r>
    </w:p>
    <w:p w14:paraId="00000002" w14:textId="77777777" w:rsidR="00690AB7" w:rsidRDefault="00000000" w:rsidP="00A81A45">
      <w:pPr>
        <w:pStyle w:val="P0-Paragraph"/>
      </w:pPr>
      <w:r>
        <w:t xml:space="preserve">The </w:t>
      </w:r>
      <w:r w:rsidRPr="00A81A45">
        <w:rPr>
          <w:rStyle w:val="CS-Keyword"/>
        </w:rPr>
        <w:t>Autonomous Supply Chain Resilience (ASCR) Blueprint</w:t>
      </w:r>
      <w:r>
        <w:t xml:space="preserve"> is a collection of practical artifacts intended to help translate the concepts in </w:t>
      </w:r>
      <w:r>
        <w:rPr>
          <w:i/>
          <w:iCs/>
        </w:rPr>
        <w:t>Securing the Autonomous Supply Chain</w:t>
      </w:r>
      <w:r>
        <w:t xml:space="preserve"> into something practitioners can examine, adapt, and use.</w:t>
      </w:r>
    </w:p>
    <w:p w14:paraId="00000003" w14:textId="77777777" w:rsidR="00690AB7" w:rsidRDefault="00000000" w:rsidP="00A81A45">
      <w:pPr>
        <w:pStyle w:val="P0-Paragraph"/>
      </w:pPr>
      <w:r>
        <w:t>The ASCR Blueprint grew out of practical work implementing different AI and early agentic projects across multiple organizations and client environments. Those projects required very different levels of autonomy, integration, governance, and security. They also exposed a recurring problem: controls that were adequate for conventional applications did not always explain, constrain, or reconstruct what an autonomous system had decided to do.</w:t>
      </w:r>
    </w:p>
    <w:p w14:paraId="00000004" w14:textId="77777777" w:rsidR="00690AB7" w:rsidRDefault="00000000" w:rsidP="00A81A45">
      <w:pPr>
        <w:pStyle w:val="P0-Paragraph"/>
      </w:pPr>
      <w:r>
        <w:t>One of the earliest incidents that shaped my thinking involved an agent authorized to create purchase orders. In less than two hours, it generated approximately 200 orders. Individually, the transactions appeared legitimate: each remained below the authorized monetary limit, originated through valid systems and accounts, and satisfied the controls surrounding the transaction. The agent itself had not been compromised. The underlying RAG environment had been updated with outdated or incorrect documents, causing the agent to infer that a supply shortage existed and to act accordingly.</w:t>
      </w:r>
    </w:p>
    <w:p w14:paraId="00000005" w14:textId="77777777" w:rsidR="00690AB7" w:rsidRDefault="00000000" w:rsidP="00A81A45">
      <w:pPr>
        <w:pStyle w:val="P0-Paragraph"/>
      </w:pPr>
      <w:r>
        <w:t xml:space="preserve">The organization eventually determined what had happened, but reconstructing the cause took weeks. The problem was not simply identity, authorization, or whether an individual transaction was permitted. The missing question was whether the </w:t>
      </w:r>
      <w:r w:rsidRPr="00A81A45">
        <w:rPr>
          <w:rStyle w:val="CS-Keyword"/>
        </w:rPr>
        <w:t>cumulative execution behavior remained acceptable</w:t>
      </w:r>
      <w:r>
        <w:t xml:space="preserve"> and whether the organization could quickly explain why the agent had acted.</w:t>
      </w:r>
    </w:p>
    <w:p w14:paraId="00000006" w14:textId="77777777" w:rsidR="00690AB7" w:rsidRDefault="00000000" w:rsidP="00A81A45">
      <w:pPr>
        <w:pStyle w:val="P0-Paragraph"/>
      </w:pPr>
      <w:r>
        <w:t xml:space="preserve">That experience was one of the starting points for what became the </w:t>
      </w:r>
      <w:r w:rsidRPr="00A81A45">
        <w:rPr>
          <w:rStyle w:val="CS-Keyword"/>
        </w:rPr>
        <w:t>execution perimeter</w:t>
      </w:r>
      <w:r>
        <w:t xml:space="preserve"> and, eventually, the broader ASCR Blueprint.</w:t>
      </w:r>
    </w:p>
    <w:p w14:paraId="00000007" w14:textId="77777777" w:rsidR="00690AB7" w:rsidRDefault="00000000" w:rsidP="00A81A45">
      <w:pPr>
        <w:pStyle w:val="P0-Paragraph"/>
      </w:pPr>
      <w:r>
        <w:t>The artifacts therefore grew from patterns, problems, controls, and implementation approaches encountered across multiple projects, organizations, and client environments. They have evolved and transformed as those ideas were applied in different environments. They are not intended to represent a single company's architecture, nor should they be treated as a universal implementation model.</w:t>
      </w:r>
    </w:p>
    <w:p w14:paraId="00000008" w14:textId="77777777" w:rsidR="00690AB7" w:rsidRPr="00A81A45" w:rsidRDefault="00000000" w:rsidP="00A81A45">
      <w:pPr>
        <w:pStyle w:val="P0-Paragraph"/>
        <w:rPr>
          <w:rStyle w:val="CS-Keyword"/>
        </w:rPr>
      </w:pPr>
      <w:r>
        <w:t xml:space="preserve">Most importantly, </w:t>
      </w:r>
      <w:r w:rsidRPr="00A81A45">
        <w:rPr>
          <w:rStyle w:val="CS-Keyword"/>
        </w:rPr>
        <w:t>the ASCRs are a starting point, not a finished product for your environment.</w:t>
      </w:r>
    </w:p>
    <w:p w14:paraId="00000009" w14:textId="647E0069" w:rsidR="00690AB7" w:rsidRDefault="00000000" w:rsidP="00A81A45">
      <w:pPr>
        <w:pStyle w:val="HS-Heading1"/>
      </w:pPr>
      <w:bookmarkStart w:id="1" w:name="_mqqfnkflyi78" w:colFirst="0" w:colLast="0"/>
      <w:bookmarkEnd w:id="1"/>
      <w:r>
        <w:t xml:space="preserve">How to </w:t>
      </w:r>
      <w:r w:rsidR="00A81A45">
        <w:t>u</w:t>
      </w:r>
      <w:r>
        <w:t>se the ASCRs</w:t>
      </w:r>
    </w:p>
    <w:p w14:paraId="0000000A" w14:textId="77777777" w:rsidR="00690AB7" w:rsidRDefault="00000000" w:rsidP="00A81A45">
      <w:pPr>
        <w:pStyle w:val="P0-Paragraph"/>
      </w:pPr>
      <w:r>
        <w:t xml:space="preserve">Start with the purpose and required outcome of the ASCR you are using. Then review its assumptions, fields, thresholds, roles, evidence requirements, dependencies, </w:t>
      </w:r>
      <w:r w:rsidRPr="00A81A45">
        <w:rPr>
          <w:rStyle w:val="CS-Keyword"/>
        </w:rPr>
        <w:t>and execution boundaries</w:t>
      </w:r>
      <w:r>
        <w:t xml:space="preserve"> against your own environment.</w:t>
      </w:r>
    </w:p>
    <w:p w14:paraId="0000000B" w14:textId="77777777" w:rsidR="00690AB7" w:rsidRDefault="00000000" w:rsidP="00A81A45">
      <w:pPr>
        <w:pStyle w:val="P0-Paragraph"/>
      </w:pPr>
      <w:r>
        <w:t>Adapt what is useful. Replace what is not. Integrate the artifacts with the tooling, governance processes, control frameworks, identity systems, telemetry, evidence stores, ticketing platforms, CI/CD pipelines, and operational practices you already use.</w:t>
      </w:r>
    </w:p>
    <w:p w14:paraId="0000000C" w14:textId="77777777" w:rsidR="00690AB7" w:rsidRDefault="00000000" w:rsidP="00A81A45">
      <w:pPr>
        <w:pStyle w:val="P0-Paragraph"/>
      </w:pPr>
      <w:r>
        <w:lastRenderedPageBreak/>
        <w:t>You do not need to reproduce the ASCR implementation exactly as provided.</w:t>
      </w:r>
    </w:p>
    <w:p w14:paraId="0000000D" w14:textId="77777777" w:rsidR="00690AB7" w:rsidRDefault="00000000" w:rsidP="00A81A45">
      <w:pPr>
        <w:pStyle w:val="P0-Paragraph"/>
      </w:pPr>
      <w:r>
        <w:t xml:space="preserve">The objective is the </w:t>
      </w:r>
      <w:r w:rsidRPr="00A81A45">
        <w:rPr>
          <w:rStyle w:val="CS-Keyword"/>
        </w:rPr>
        <w:t>security capability and verifiable outcome, not conformity with a template</w:t>
      </w:r>
      <w:r>
        <w:t>.</w:t>
      </w:r>
    </w:p>
    <w:p w14:paraId="0000000E" w14:textId="77777777" w:rsidR="00690AB7" w:rsidRDefault="00000000" w:rsidP="00A81A45">
      <w:pPr>
        <w:pStyle w:val="P0-Paragraph"/>
      </w:pPr>
      <w:r>
        <w:t>Where multiple ASCRs interact, treat them as parts of a connected blueprint rather than isolated documents. In practice, organizations will usually implement those capabilities through a combination of existing platforms, controls, automation, processes, and new components.</w:t>
      </w:r>
    </w:p>
    <w:p w14:paraId="0000000F" w14:textId="20BB1429" w:rsidR="00690AB7" w:rsidRDefault="00000000" w:rsidP="00A81A45">
      <w:pPr>
        <w:pStyle w:val="HS-Heading1"/>
      </w:pPr>
      <w:bookmarkStart w:id="2" w:name="_h0l2gsaf4tqq" w:colFirst="0" w:colLast="0"/>
      <w:bookmarkEnd w:id="2"/>
      <w:r>
        <w:t xml:space="preserve">The </w:t>
      </w:r>
      <w:r w:rsidR="00A81A45">
        <w:t>book and the ASCR artifacts are different</w:t>
      </w:r>
    </w:p>
    <w:p w14:paraId="00000010" w14:textId="77777777" w:rsidR="00690AB7" w:rsidRDefault="00000000" w:rsidP="00A81A45">
      <w:pPr>
        <w:pStyle w:val="P0-Paragraph"/>
      </w:pPr>
      <w:r>
        <w:t>The book explains the architecture, reasoning, threat model, design principles, and relationships between capabilities.</w:t>
      </w:r>
    </w:p>
    <w:p w14:paraId="00000011" w14:textId="77777777" w:rsidR="00690AB7" w:rsidRDefault="00000000" w:rsidP="00A81A45">
      <w:pPr>
        <w:pStyle w:val="P0-Paragraph"/>
      </w:pPr>
      <w:r>
        <w:t>The ASCR artifacts provide practical structures for applying those ideas.</w:t>
      </w:r>
    </w:p>
    <w:p w14:paraId="00000012" w14:textId="77777777" w:rsidR="00690AB7" w:rsidRDefault="00000000" w:rsidP="00A81A45">
      <w:pPr>
        <w:pStyle w:val="P0-Paragraph"/>
      </w:pPr>
      <w:r>
        <w:t>They are deliberately different.</w:t>
      </w:r>
    </w:p>
    <w:p w14:paraId="00000013" w14:textId="77777777" w:rsidR="00690AB7" w:rsidRDefault="00000000" w:rsidP="00A81A45">
      <w:pPr>
        <w:pStyle w:val="P0-Paragraph"/>
      </w:pPr>
      <w:r>
        <w:t>The downloadable ASCR artifacts have continued to evolve beyond the versions described in the book. While the book captures the architectural concepts, security reasoning, and Blueprint structure, the ASCRs have been exercised and refined through practical projects in different environments, introducing new constraints, edge cases, operational requirements, and implementation lessons. As a result, the current ASCR artifacts are more detailed, operationally mature, and technically advanced than the corresponding material described in the book.</w:t>
      </w:r>
    </w:p>
    <w:p w14:paraId="00000014" w14:textId="77777777" w:rsidR="00690AB7" w:rsidRDefault="00000000" w:rsidP="00A81A45">
      <w:pPr>
        <w:pStyle w:val="P0-Paragraph"/>
      </w:pPr>
      <w:r>
        <w:t>This reflects a natural progression and relationship between the two: the book provides the conceptual foundation and rationale, while the ASCR artifacts extend that foundation through practical implementation, adaptation, and continued refinement.</w:t>
      </w:r>
    </w:p>
    <w:p w14:paraId="00000015" w14:textId="555892AF" w:rsidR="00690AB7" w:rsidRPr="00A81A45" w:rsidRDefault="00000000" w:rsidP="00A81A45">
      <w:pPr>
        <w:pStyle w:val="HS-Heading2"/>
      </w:pPr>
      <w:r w:rsidRPr="00A81A45">
        <w:t xml:space="preserve">From </w:t>
      </w:r>
      <w:r w:rsidR="00A81A45" w:rsidRPr="00A81A45">
        <w:t>architecture to practice</w:t>
      </w:r>
    </w:p>
    <w:p w14:paraId="00000016" w14:textId="77777777" w:rsidR="00690AB7" w:rsidRDefault="00000000" w:rsidP="00A81A45">
      <w:pPr>
        <w:pStyle w:val="P0-Paragraph"/>
      </w:pPr>
      <w:r>
        <w:t>The book establishes the architectural concepts, security reasoning, and intended outcomes of the ASCR Blueprint. The downloadable ASCR artifacts reflect the next step: translating those concepts into practical implementation.</w:t>
      </w:r>
    </w:p>
    <w:p w14:paraId="00000017" w14:textId="77777777" w:rsidR="00690AB7" w:rsidRDefault="00000000" w:rsidP="00A81A45">
      <w:pPr>
        <w:pStyle w:val="P0-Paragraph"/>
      </w:pPr>
      <w:r>
        <w:t xml:space="preserve">As the ASCRs have been exercised across different environments, implementation experience has refined details such as scope, sequencing, test conditions, cadence, authorization requirements, thresholds, and safety boundaries. For practitioners </w:t>
      </w:r>
      <w:proofErr w:type="gramStart"/>
      <w:r>
        <w:t>applying</w:t>
      </w:r>
      <w:proofErr w:type="gramEnd"/>
      <w:r>
        <w:t xml:space="preserve"> an ASCR, the current artifact should therefore be used as the working implementation reference for that ASCR, together with the requirements and constraints of the environment in which it is being deployed. Where a book description and the current ASCR differ on an operational requirement, practitioners should use the current ASCR when implementing that artifact.</w:t>
      </w:r>
    </w:p>
    <w:p w14:paraId="00000018" w14:textId="77777777" w:rsidR="00690AB7" w:rsidRDefault="00000000" w:rsidP="00A81A45">
      <w:pPr>
        <w:pStyle w:val="P0-Paragraph"/>
      </w:pPr>
      <w:r>
        <w:t xml:space="preserve">This distinction is particularly important when an activity can affect production systems or operational behavior. Production execution should not be inferred from a general architectural discussion, </w:t>
      </w:r>
      <w:proofErr w:type="gramStart"/>
      <w:r>
        <w:t>example</w:t>
      </w:r>
      <w:proofErr w:type="gramEnd"/>
      <w:r>
        <w:t>, or earlier implementation pattern. It should occur only where the current ASCR explicitly defines the conditions, authorization, safeguards, and execution environment for doing so.</w:t>
      </w:r>
    </w:p>
    <w:p w14:paraId="00000019" w14:textId="77777777" w:rsidR="00690AB7" w:rsidRDefault="00000000" w:rsidP="00A81A45">
      <w:pPr>
        <w:pStyle w:val="P0-Paragraph"/>
      </w:pPr>
      <w:r>
        <w:t xml:space="preserve">The book and the ASCRs are therefore complementary: the book </w:t>
      </w:r>
      <w:proofErr w:type="gramStart"/>
      <w:r>
        <w:t>explains</w:t>
      </w:r>
      <w:proofErr w:type="gramEnd"/>
      <w:r>
        <w:t xml:space="preserve"> why the capability exists and how it fits within the broader architecture, while the current artifacts provide the more detailed implementation structure for putting that capability into practice.</w:t>
      </w:r>
    </w:p>
    <w:p w14:paraId="0000001A" w14:textId="6B1BED40" w:rsidR="00690AB7" w:rsidRDefault="00000000" w:rsidP="00A81A45">
      <w:pPr>
        <w:pStyle w:val="HS-Heading1"/>
      </w:pPr>
      <w:bookmarkStart w:id="3" w:name="_d141sj8xkwql" w:colFirst="0" w:colLast="0"/>
      <w:bookmarkEnd w:id="3"/>
      <w:r>
        <w:lastRenderedPageBreak/>
        <w:t xml:space="preserve">What </w:t>
      </w:r>
      <w:r w:rsidR="00A81A45">
        <w:t>to expect</w:t>
      </w:r>
    </w:p>
    <w:p w14:paraId="0000001B" w14:textId="77777777" w:rsidR="00690AB7" w:rsidRDefault="00000000" w:rsidP="00A81A45">
      <w:pPr>
        <w:pStyle w:val="P0-Paragraph"/>
      </w:pPr>
      <w:r>
        <w:t>These artifacts are Version 1.0. They represent a serious first attempt to make an emerging area of security engineering more concrete and usable, but they are not presented as perfect, complete, or universally applicable.</w:t>
      </w:r>
    </w:p>
    <w:p w14:paraId="0000001C" w14:textId="77777777" w:rsidR="00690AB7" w:rsidRDefault="00000000" w:rsidP="00A81A45">
      <w:pPr>
        <w:pStyle w:val="P0-Paragraph"/>
      </w:pPr>
      <w:r>
        <w:t>You may find something that does not fit your architecture. You may identify a better implementation. A field may be unnecessary in your environment, while another organization may need additional controls that are not represented here.</w:t>
      </w:r>
    </w:p>
    <w:p w14:paraId="0000001D" w14:textId="77777777" w:rsidR="00690AB7" w:rsidRDefault="00000000" w:rsidP="00A81A45">
      <w:pPr>
        <w:pStyle w:val="P0-Paragraph"/>
      </w:pPr>
      <w:r>
        <w:t>That is expected.</w:t>
      </w:r>
    </w:p>
    <w:p w14:paraId="0000001E" w14:textId="77777777" w:rsidR="00690AB7" w:rsidRDefault="00000000" w:rsidP="00A81A45">
      <w:pPr>
        <w:pStyle w:val="P0-Paragraph"/>
      </w:pPr>
      <w:r>
        <w:t>A useful blueprint should give practitioners something concrete enough to challenge, test, improve, and adapt.</w:t>
      </w:r>
    </w:p>
    <w:p w14:paraId="0000001F" w14:textId="77777777" w:rsidR="00690AB7" w:rsidRDefault="00000000" w:rsidP="00A81A45">
      <w:pPr>
        <w:pStyle w:val="P0-Paragraph"/>
      </w:pPr>
      <w:r>
        <w:t>I would have loved to turn the entire blueprint into an integrated tool. Instead, these artifacts are intentionally provided in formats that organizations can inspect, modify, automate, map into existing systems, or use as the basis for their own implementation.</w:t>
      </w:r>
    </w:p>
    <w:p w14:paraId="00000020" w14:textId="188463F3" w:rsidR="00690AB7" w:rsidRDefault="00000000" w:rsidP="00A81A45">
      <w:pPr>
        <w:pStyle w:val="HS-Heading1"/>
      </w:pPr>
      <w:bookmarkStart w:id="4" w:name="_3xmhhfha3yp0" w:colFirst="0" w:colLast="0"/>
      <w:bookmarkEnd w:id="4"/>
      <w:r>
        <w:t xml:space="preserve">Before </w:t>
      </w:r>
      <w:r w:rsidR="00A81A45">
        <w:t>production use</w:t>
      </w:r>
    </w:p>
    <w:p w14:paraId="00000021" w14:textId="77777777" w:rsidR="00690AB7" w:rsidRDefault="00000000" w:rsidP="00A81A45">
      <w:pPr>
        <w:pStyle w:val="P0-Paragraph"/>
      </w:pPr>
      <w:r>
        <w:t xml:space="preserve">Treat every ASCR artifact as </w:t>
      </w:r>
      <w:r w:rsidRPr="00A81A45">
        <w:rPr>
          <w:rStyle w:val="CS-Keyword"/>
        </w:rPr>
        <w:t>reference material requiring engineering judgment</w:t>
      </w:r>
      <w:r>
        <w:t>, not as a drop-in security product, certification, compliance package, or guarantee of protection.</w:t>
      </w:r>
    </w:p>
    <w:p w14:paraId="00000022" w14:textId="77777777" w:rsidR="00690AB7" w:rsidRDefault="00000000" w:rsidP="00A81A45">
      <w:pPr>
        <w:pStyle w:val="P0-Paragraph"/>
      </w:pPr>
      <w:r>
        <w:t>Before operational or production use, validate the applicable controls, assumptions, calculations, thresholds, dependencies, roles, workflows, regulatory requirements, safety boundaries, execution conditions, and failure behavior against your specific environment.</w:t>
      </w:r>
    </w:p>
    <w:p w14:paraId="00000023" w14:textId="77777777" w:rsidR="00690AB7" w:rsidRDefault="00000000" w:rsidP="00A81A45">
      <w:pPr>
        <w:pStyle w:val="P0-Paragraph"/>
      </w:pPr>
      <w:r>
        <w:t>The ASCR artifacts themselves do not attest, authorize, enforce, monitor, approve, or control a production environment. Those functions remain the responsibility of the systems, processes, authorities, and controls through which an organization implements the Blueprint.</w:t>
      </w:r>
    </w:p>
    <w:p w14:paraId="00000024" w14:textId="77777777" w:rsidR="00690AB7" w:rsidRDefault="00000000" w:rsidP="00A81A45">
      <w:pPr>
        <w:pStyle w:val="P0-Paragraph"/>
      </w:pPr>
      <w:r>
        <w:t>Security, AI systems, regulations, standards, platforms, and threat techniques will continue to change. So should your implementation.</w:t>
      </w:r>
    </w:p>
    <w:p w14:paraId="00000025" w14:textId="77777777" w:rsidR="00690AB7" w:rsidRDefault="00000000" w:rsidP="00A81A45">
      <w:pPr>
        <w:pStyle w:val="P0-Paragraph"/>
      </w:pPr>
      <w:r>
        <w:t>If an ASCR does not fit your environment, do not force your environment to fit the ASCR.</w:t>
      </w:r>
    </w:p>
    <w:p w14:paraId="00000026" w14:textId="77777777" w:rsidR="00690AB7" w:rsidRDefault="00000000" w:rsidP="00A81A45">
      <w:pPr>
        <w:pStyle w:val="P0-Paragraph"/>
      </w:pPr>
      <w:r>
        <w:t>Take the capability it is trying to establish, determine what that capability requires in your context, and implement it in the way that best integrates with your architecture and risk model.</w:t>
      </w:r>
    </w:p>
    <w:p w14:paraId="00000027" w14:textId="77777777" w:rsidR="00690AB7" w:rsidRDefault="00000000" w:rsidP="00A81A45">
      <w:pPr>
        <w:pStyle w:val="P0-Paragraph"/>
      </w:pPr>
      <w:r>
        <w:t>That is how the ASCR Blueprint is intended to be used.</w:t>
      </w:r>
    </w:p>
    <w:p w14:paraId="00000028" w14:textId="77777777" w:rsidR="00690AB7" w:rsidRDefault="00690AB7" w:rsidP="00A81A45">
      <w:pPr>
        <w:pStyle w:val="P0-Paragraph"/>
      </w:pPr>
    </w:p>
    <w:p w14:paraId="00000029" w14:textId="77777777" w:rsidR="00690AB7" w:rsidRDefault="00690AB7"/>
    <w:sectPr w:rsidR="00690AB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5E9834E-A9CD-417A-93C6-3EBCAF07B443}"/>
    <w:embedBold r:id="rId2" w:fontKey="{4CD75F9B-3048-4495-BC88-21F64A922E48}"/>
    <w:embedItalic r:id="rId3" w:fontKey="{31337197-EFFC-4373-B840-85C22E144119}"/>
  </w:font>
  <w:font w:name="Calibri">
    <w:panose1 w:val="020F0502020204030204"/>
    <w:charset w:val="00"/>
    <w:family w:val="swiss"/>
    <w:pitch w:val="variable"/>
    <w:sig w:usb0="E4002EFF" w:usb1="C200247B" w:usb2="00000009" w:usb3="00000000" w:csb0="000001FF" w:csb1="00000000"/>
    <w:embedRegular r:id="rId4" w:fontKey="{2526CF63-C4D5-496A-A169-D95EA62D55AF}"/>
    <w:embedBold r:id="rId5" w:fontKey="{81DA2270-3E69-48F0-9C48-1FD05757D84C}"/>
    <w:embedItalic r:id="rId6" w:fontKey="{4E69F760-BF29-4656-9C9E-8F9A18386489}"/>
  </w:font>
  <w:font w:name="Crimson Pro">
    <w:altName w:val="Calibri"/>
    <w:charset w:val="00"/>
    <w:family w:val="auto"/>
    <w:pitch w:val="variable"/>
    <w:sig w:usb0="A00000FF" w:usb1="5000E04B" w:usb2="00000000" w:usb3="00000000" w:csb0="00000193" w:csb1="00000000"/>
  </w:font>
  <w:font w:name="Consolas">
    <w:panose1 w:val="020B0609020204030204"/>
    <w:charset w:val="00"/>
    <w:family w:val="modern"/>
    <w:pitch w:val="fixed"/>
    <w:sig w:usb0="E00006FF" w:usb1="0000FCFF" w:usb2="00000001" w:usb3="00000000" w:csb0="0000019F" w:csb1="00000000"/>
    <w:embedRegular r:id="rId7" w:fontKey="{4AD84DB6-B0DC-4841-92A1-909243F47C5C}"/>
    <w:embedBold r:id="rId8" w:fontKey="{E7A89771-4D8D-476E-8A6D-13F055AB5D00}"/>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D312DB4D-D880-493D-9D63-59E1088A600D}"/>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altName w:val="Calibr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B1BAFC21-B45E-46A8-B509-C1BDC54F90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0"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4"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5"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6"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12497296">
    <w:abstractNumId w:val="16"/>
  </w:num>
  <w:num w:numId="2" w16cid:durableId="1730574350">
    <w:abstractNumId w:val="3"/>
  </w:num>
  <w:num w:numId="3" w16cid:durableId="264657427">
    <w:abstractNumId w:val="0"/>
  </w:num>
  <w:num w:numId="4" w16cid:durableId="1399671067">
    <w:abstractNumId w:val="4"/>
  </w:num>
  <w:num w:numId="5" w16cid:durableId="1604025277">
    <w:abstractNumId w:val="9"/>
  </w:num>
  <w:num w:numId="6" w16cid:durableId="1253124087">
    <w:abstractNumId w:val="7"/>
  </w:num>
  <w:num w:numId="7" w16cid:durableId="1655912333">
    <w:abstractNumId w:val="11"/>
  </w:num>
  <w:num w:numId="8" w16cid:durableId="722173098">
    <w:abstractNumId w:val="6"/>
  </w:num>
  <w:num w:numId="9" w16cid:durableId="1279526178">
    <w:abstractNumId w:val="2"/>
  </w:num>
  <w:num w:numId="10" w16cid:durableId="696858381">
    <w:abstractNumId w:val="10"/>
  </w:num>
  <w:num w:numId="11" w16cid:durableId="984697512">
    <w:abstractNumId w:val="1"/>
  </w:num>
  <w:num w:numId="12" w16cid:durableId="1314287334">
    <w:abstractNumId w:val="5"/>
  </w:num>
  <w:num w:numId="13" w16cid:durableId="529880452">
    <w:abstractNumId w:val="8"/>
  </w:num>
  <w:num w:numId="14" w16cid:durableId="957100090">
    <w:abstractNumId w:val="14"/>
  </w:num>
  <w:num w:numId="15" w16cid:durableId="500195562">
    <w:abstractNumId w:val="12"/>
  </w:num>
  <w:num w:numId="16" w16cid:durableId="427190788">
    <w:abstractNumId w:val="15"/>
  </w:num>
  <w:num w:numId="17" w16cid:durableId="14386720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AB7"/>
    <w:rsid w:val="00690AB7"/>
    <w:rsid w:val="00A81A45"/>
    <w:rsid w:val="00CB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AADEC"/>
  <w15:docId w15:val="{72215D5D-62B8-4B3F-B3E5-A5E3D5576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A45"/>
    <w:pPr>
      <w:spacing w:after="160" w:line="278" w:lineRule="auto"/>
    </w:pPr>
    <w:rPr>
      <w:rFonts w:asciiTheme="minorHAnsi" w:eastAsiaTheme="minorHAnsi" w:hAnsiTheme="minorHAnsi" w:cstheme="minorBidi"/>
      <w:kern w:val="2"/>
      <w:sz w:val="24"/>
      <w:szCs w:val="24"/>
      <w:lang w:val="en-US"/>
      <w14:ligatures w14:val="standardContextual"/>
    </w:rPr>
  </w:style>
  <w:style w:type="paragraph" w:styleId="Heading1">
    <w:name w:val="heading 1"/>
    <w:basedOn w:val="Normal"/>
    <w:next w:val="Normal"/>
    <w:link w:val="Heading1Char"/>
    <w:uiPriority w:val="9"/>
    <w:qFormat/>
    <w:rsid w:val="00A81A4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A81A4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A81A4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A81A4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A81A4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A81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A81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A81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A81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81A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A45"/>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A81A45"/>
    <w:pPr>
      <w:spacing w:after="80" w:line="240" w:lineRule="auto"/>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A45"/>
    <w:pPr>
      <w:numPr>
        <w:ilvl w:val="1"/>
      </w:numPr>
    </w:pPr>
    <w:rPr>
      <w:rFonts w:eastAsiaTheme="majorEastAsia" w:cstheme="majorBidi"/>
      <w:color w:val="595959" w:themeColor="text1" w:themeTint="A6"/>
      <w:spacing w:val="15"/>
      <w:sz w:val="28"/>
      <w:szCs w:val="28"/>
    </w:rPr>
  </w:style>
  <w:style w:type="character" w:customStyle="1" w:styleId="Heading7Char">
    <w:name w:val="Heading 7 Char"/>
    <w:basedOn w:val="DefaultParagraphFont"/>
    <w:link w:val="Heading7"/>
    <w:uiPriority w:val="9"/>
    <w:rsid w:val="00A81A45"/>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rsid w:val="00A81A45"/>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rsid w:val="00A81A45"/>
    <w:rPr>
      <w:rFonts w:asciiTheme="minorHAnsi" w:eastAsiaTheme="majorEastAsia" w:hAnsiTheme="minorHAnsi" w:cstheme="majorBidi"/>
      <w:color w:val="272727" w:themeColor="text1" w:themeTint="D8"/>
      <w:kern w:val="2"/>
      <w:sz w:val="24"/>
      <w:szCs w:val="24"/>
      <w:lang w:val="en-US"/>
      <w14:ligatures w14:val="standardContextual"/>
    </w:rPr>
  </w:style>
  <w:style w:type="paragraph" w:customStyle="1" w:styleId="BM-BookCover">
    <w:name w:val="BM - BookCover"/>
    <w:basedOn w:val="Normal"/>
    <w:rsid w:val="00A81A45"/>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A81A45"/>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A81A45"/>
    <w:pPr>
      <w:spacing w:after="120"/>
      <w:jc w:val="both"/>
    </w:pPr>
    <w:rPr>
      <w:rFonts w:ascii="Crimson Pro" w:eastAsia="Times New Roman" w:hAnsi="Crimson Pro" w:cs="Times New Roman"/>
      <w:sz w:val="21"/>
      <w:szCs w:val="24"/>
      <w:lang w:val="en-US"/>
    </w:rPr>
  </w:style>
  <w:style w:type="paragraph" w:customStyle="1" w:styleId="C-Comment">
    <w:name w:val="C - Comment"/>
    <w:basedOn w:val="P0-Paragraph"/>
    <w:next w:val="P0-Paragraph"/>
    <w:rsid w:val="00A81A45"/>
    <w:pPr>
      <w:spacing w:line="360" w:lineRule="auto"/>
    </w:pPr>
    <w:rPr>
      <w:rFonts w:ascii="Arial" w:hAnsi="Arial"/>
      <w:b/>
      <w:color w:val="FF0000"/>
      <w:sz w:val="28"/>
      <w:szCs w:val="28"/>
    </w:rPr>
  </w:style>
  <w:style w:type="paragraph" w:customStyle="1" w:styleId="C-Citation">
    <w:name w:val="C - Citation"/>
    <w:basedOn w:val="C-Comment"/>
    <w:qFormat/>
    <w:rsid w:val="00A81A45"/>
    <w:rPr>
      <w:color w:val="FFFF00"/>
      <w:sz w:val="20"/>
    </w:rPr>
  </w:style>
  <w:style w:type="paragraph" w:customStyle="1" w:styleId="C0-CodeBlock">
    <w:name w:val="C0 - CodeBlock"/>
    <w:basedOn w:val="Normal"/>
    <w:rsid w:val="00A81A45"/>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A81A45"/>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A81A45"/>
    <w:pPr>
      <w:ind w:left="907"/>
    </w:pPr>
  </w:style>
  <w:style w:type="paragraph" w:customStyle="1" w:styleId="C1-ConsoleBlock">
    <w:name w:val="C1 - ConsoleBlock"/>
    <w:basedOn w:val="C1-CodeBlock"/>
    <w:rsid w:val="00A81A45"/>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A81A45"/>
    <w:pPr>
      <w:ind w:left="1526"/>
    </w:pPr>
  </w:style>
  <w:style w:type="paragraph" w:customStyle="1" w:styleId="C2-ConsoleBlock">
    <w:name w:val="C2 - ConsoleBlock"/>
    <w:basedOn w:val="C0-ConsoleBlock"/>
    <w:rsid w:val="00A81A45"/>
    <w:pPr>
      <w:ind w:left="2074"/>
    </w:pPr>
  </w:style>
  <w:style w:type="character" w:customStyle="1" w:styleId="CS-BoldItalic">
    <w:name w:val="CS - BoldItalic"/>
    <w:basedOn w:val="DefaultParagraphFont"/>
    <w:rsid w:val="00A81A45"/>
    <w:rPr>
      <w:b/>
      <w:i/>
    </w:rPr>
  </w:style>
  <w:style w:type="character" w:customStyle="1" w:styleId="CS-HighlightedCode">
    <w:name w:val="CS - HighlightedCode"/>
    <w:qFormat/>
    <w:rsid w:val="00A81A45"/>
    <w:rPr>
      <w:rFonts w:ascii="Consolas" w:hAnsi="Consolas"/>
      <w:b/>
      <w:color w:val="747959"/>
      <w:sz w:val="19"/>
      <w:szCs w:val="18"/>
    </w:rPr>
  </w:style>
  <w:style w:type="character" w:customStyle="1" w:styleId="CS-InlineCode">
    <w:name w:val="CS - InlineCode"/>
    <w:rsid w:val="00A81A45"/>
    <w:rPr>
      <w:rFonts w:ascii="Consolas" w:hAnsi="Consolas"/>
      <w:color w:val="747959"/>
      <w:sz w:val="19"/>
      <w:szCs w:val="18"/>
    </w:rPr>
  </w:style>
  <w:style w:type="character" w:customStyle="1" w:styleId="CS-Italic">
    <w:name w:val="CS - Italic"/>
    <w:rsid w:val="00A81A45"/>
    <w:rPr>
      <w:i/>
      <w:color w:val="FF99CC"/>
    </w:rPr>
  </w:style>
  <w:style w:type="character" w:customStyle="1" w:styleId="CS-Keyword">
    <w:name w:val="CS - Keyword"/>
    <w:rsid w:val="00A81A45"/>
    <w:rPr>
      <w:b/>
    </w:rPr>
  </w:style>
  <w:style w:type="character" w:customStyle="1" w:styleId="CS-Screentext">
    <w:name w:val="CS - Screentext"/>
    <w:rsid w:val="00A81A45"/>
    <w:rPr>
      <w:b/>
      <w:color w:val="008000"/>
    </w:rPr>
  </w:style>
  <w:style w:type="character" w:customStyle="1" w:styleId="CS-Subscript">
    <w:name w:val="CS - Subscript"/>
    <w:basedOn w:val="DefaultParagraphFont"/>
    <w:rsid w:val="00A81A45"/>
    <w:rPr>
      <w:i w:val="0"/>
      <w:vertAlign w:val="subscript"/>
    </w:rPr>
  </w:style>
  <w:style w:type="character" w:customStyle="1" w:styleId="CS-SubscriptBold">
    <w:name w:val="CS - SubscriptBold"/>
    <w:basedOn w:val="DefaultParagraphFont"/>
    <w:rsid w:val="00A81A45"/>
    <w:rPr>
      <w:b/>
      <w:vertAlign w:val="subscript"/>
    </w:rPr>
  </w:style>
  <w:style w:type="character" w:customStyle="1" w:styleId="CS-SubscriptBoldItalic">
    <w:name w:val="CS - SubscriptBoldItalic"/>
    <w:basedOn w:val="DefaultParagraphFont"/>
    <w:rsid w:val="00A81A45"/>
    <w:rPr>
      <w:b/>
      <w:i/>
      <w:vertAlign w:val="subscript"/>
    </w:rPr>
  </w:style>
  <w:style w:type="character" w:customStyle="1" w:styleId="CS-SubscriptItalic">
    <w:name w:val="CS - SubscriptItalic"/>
    <w:basedOn w:val="DefaultParagraphFont"/>
    <w:rsid w:val="00A81A45"/>
    <w:rPr>
      <w:i/>
      <w:vertAlign w:val="subscript"/>
    </w:rPr>
  </w:style>
  <w:style w:type="character" w:customStyle="1" w:styleId="CS-Superscript">
    <w:name w:val="CS - Superscript"/>
    <w:basedOn w:val="DefaultParagraphFont"/>
    <w:rsid w:val="00A81A45"/>
    <w:rPr>
      <w:vertAlign w:val="superscript"/>
    </w:rPr>
  </w:style>
  <w:style w:type="character" w:customStyle="1" w:styleId="CS-SuperscriptBold">
    <w:name w:val="CS - SuperscriptBold"/>
    <w:basedOn w:val="DefaultParagraphFont"/>
    <w:rsid w:val="00A81A45"/>
    <w:rPr>
      <w:b/>
      <w:vertAlign w:val="superscript"/>
    </w:rPr>
  </w:style>
  <w:style w:type="character" w:customStyle="1" w:styleId="CS-SuperscriptBoldItalic">
    <w:name w:val="CS - SuperscriptBoldItalic"/>
    <w:basedOn w:val="DefaultParagraphFont"/>
    <w:rsid w:val="00A81A45"/>
    <w:rPr>
      <w:b/>
      <w:i/>
      <w:vertAlign w:val="superscript"/>
    </w:rPr>
  </w:style>
  <w:style w:type="character" w:customStyle="1" w:styleId="CS-SuperscriptItalic">
    <w:name w:val="CS - SuperscriptItalic"/>
    <w:basedOn w:val="DefaultParagraphFont"/>
    <w:rsid w:val="00A81A45"/>
    <w:rPr>
      <w:i/>
      <w:vertAlign w:val="superscript"/>
    </w:rPr>
  </w:style>
  <w:style w:type="character" w:customStyle="1" w:styleId="CS-URL">
    <w:name w:val="CS - URL"/>
    <w:rsid w:val="00A81A45"/>
    <w:rPr>
      <w:rFonts w:ascii="Consolas" w:hAnsi="Consolas"/>
      <w:color w:val="0000FF"/>
      <w:sz w:val="19"/>
      <w:szCs w:val="18"/>
    </w:rPr>
  </w:style>
  <w:style w:type="paragraph" w:customStyle="1" w:styleId="F0-Figure">
    <w:name w:val="F0 - Figure"/>
    <w:basedOn w:val="P0-Paragraph"/>
    <w:next w:val="Normal"/>
    <w:rsid w:val="00A81A45"/>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A81A45"/>
    <w:pPr>
      <w:ind w:left="630" w:right="630"/>
    </w:pPr>
  </w:style>
  <w:style w:type="paragraph" w:customStyle="1" w:styleId="F1-Figure">
    <w:name w:val="F1 - Figure"/>
    <w:basedOn w:val="F0-Figure"/>
    <w:next w:val="F0-FigureCaption"/>
    <w:qFormat/>
    <w:rsid w:val="00A81A45"/>
    <w:pPr>
      <w:ind w:left="630"/>
    </w:pPr>
  </w:style>
  <w:style w:type="paragraph" w:customStyle="1" w:styleId="F1-FigureCaption">
    <w:name w:val="F1 - FigureCaption"/>
    <w:basedOn w:val="F0-FigureCaption"/>
    <w:rsid w:val="00A81A45"/>
    <w:pPr>
      <w:ind w:left="1260"/>
    </w:pPr>
  </w:style>
  <w:style w:type="paragraph" w:customStyle="1" w:styleId="F2-Figure">
    <w:name w:val="F2 - Figure"/>
    <w:basedOn w:val="F0-Figure"/>
    <w:rsid w:val="00A81A45"/>
    <w:pPr>
      <w:ind w:left="1260"/>
    </w:pPr>
  </w:style>
  <w:style w:type="paragraph" w:customStyle="1" w:styleId="F2-FigureCaption">
    <w:name w:val="F2 - FigureCaption"/>
    <w:basedOn w:val="F0-FigureCaption"/>
    <w:rsid w:val="00A81A45"/>
    <w:pPr>
      <w:ind w:left="1890"/>
    </w:pPr>
  </w:style>
  <w:style w:type="paragraph" w:customStyle="1" w:styleId="FM-Acknowledgement">
    <w:name w:val="FM - Acknowledgement"/>
    <w:basedOn w:val="Normal"/>
    <w:rsid w:val="00A81A45"/>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A81A45"/>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A81A45"/>
    <w:rPr>
      <w:b/>
      <w:sz w:val="28"/>
    </w:rPr>
  </w:style>
  <w:style w:type="character" w:customStyle="1" w:styleId="FM-AuthorNameinBio">
    <w:name w:val="FM - AuthorNameinBio"/>
    <w:uiPriority w:val="1"/>
    <w:rsid w:val="00A81A45"/>
    <w:rPr>
      <w:b/>
      <w:color w:val="FF0000"/>
      <w:sz w:val="24"/>
    </w:rPr>
  </w:style>
  <w:style w:type="paragraph" w:customStyle="1" w:styleId="FM-BookEdition">
    <w:name w:val="FM - BookEdition"/>
    <w:basedOn w:val="FM-BookTitle"/>
    <w:rsid w:val="00A81A45"/>
    <w:rPr>
      <w:sz w:val="28"/>
    </w:rPr>
  </w:style>
  <w:style w:type="paragraph" w:customStyle="1" w:styleId="FM-CopyrightPageBookEdition">
    <w:name w:val="FM - CopyrightPageBookEdition"/>
    <w:basedOn w:val="FM-BookTitle"/>
    <w:rsid w:val="00A81A45"/>
    <w:pPr>
      <w:spacing w:before="0"/>
    </w:pPr>
    <w:rPr>
      <w:sz w:val="26"/>
    </w:rPr>
  </w:style>
  <w:style w:type="paragraph" w:customStyle="1" w:styleId="FM-CopyrightPageBookTitle">
    <w:name w:val="FM - CopyrightPageBookTitle"/>
    <w:basedOn w:val="FM-BookTitle"/>
    <w:rsid w:val="00A81A45"/>
    <w:rPr>
      <w:sz w:val="32"/>
    </w:rPr>
  </w:style>
  <w:style w:type="paragraph" w:customStyle="1" w:styleId="FM-CopyrightPageText">
    <w:name w:val="FM - CopyrightPageText"/>
    <w:basedOn w:val="Normal"/>
    <w:rsid w:val="00A81A45"/>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A81A45"/>
    <w:pPr>
      <w:spacing w:after="80"/>
    </w:pPr>
  </w:style>
  <w:style w:type="paragraph" w:customStyle="1" w:styleId="FM-Subtitle">
    <w:name w:val="FM - Subtitle"/>
    <w:basedOn w:val="FM-BookTitle"/>
    <w:rsid w:val="00A81A45"/>
    <w:rPr>
      <w:sz w:val="32"/>
    </w:rPr>
  </w:style>
  <w:style w:type="paragraph" w:customStyle="1" w:styleId="FM-TitlePageLogo">
    <w:name w:val="FM - TitlePageLogo"/>
    <w:basedOn w:val="FM-BookTitle"/>
    <w:rsid w:val="00A81A45"/>
    <w:rPr>
      <w:noProof/>
      <w:sz w:val="22"/>
    </w:rPr>
  </w:style>
  <w:style w:type="paragraph" w:customStyle="1" w:styleId="FM-TitlePageLogoFooter">
    <w:name w:val="FM - TitlePageLogoFooter"/>
    <w:basedOn w:val="FM-BookTitle"/>
    <w:rsid w:val="00A81A45"/>
    <w:rPr>
      <w:sz w:val="22"/>
    </w:rPr>
  </w:style>
  <w:style w:type="paragraph" w:customStyle="1" w:styleId="hljs">
    <w:name w:val="hljs"/>
    <w:basedOn w:val="Normal"/>
    <w:uiPriority w:val="1"/>
    <w:unhideWhenUsed/>
    <w:rsid w:val="00A81A45"/>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A81A45"/>
    <w:rPr>
      <w:color w:val="50A14F"/>
    </w:rPr>
  </w:style>
  <w:style w:type="character" w:customStyle="1" w:styleId="hljs-addition-slc">
    <w:name w:val="hljs-addition-slc"/>
    <w:basedOn w:val="hljs-addition"/>
    <w:uiPriority w:val="1"/>
    <w:unhideWhenUsed/>
    <w:rsid w:val="00A81A45"/>
    <w:rPr>
      <w:b/>
      <w:bCs/>
      <w:color w:val="50A14F"/>
      <w:sz w:val="20"/>
      <w:shd w:val="clear" w:color="auto" w:fill="D4D4D4"/>
    </w:rPr>
  </w:style>
  <w:style w:type="character" w:customStyle="1" w:styleId="hljs-attr">
    <w:name w:val="hljs-attr"/>
    <w:basedOn w:val="DefaultParagraphFont"/>
    <w:uiPriority w:val="1"/>
    <w:unhideWhenUsed/>
    <w:rsid w:val="00A81A45"/>
    <w:rPr>
      <w:color w:val="986801"/>
    </w:rPr>
  </w:style>
  <w:style w:type="character" w:customStyle="1" w:styleId="hljs-attribute">
    <w:name w:val="hljs-attribute"/>
    <w:basedOn w:val="DefaultParagraphFont"/>
    <w:uiPriority w:val="1"/>
    <w:unhideWhenUsed/>
    <w:rsid w:val="00A81A45"/>
    <w:rPr>
      <w:color w:val="50A14F"/>
    </w:rPr>
  </w:style>
  <w:style w:type="character" w:customStyle="1" w:styleId="hljs-attribute-slc">
    <w:name w:val="hljs-attribute-slc"/>
    <w:basedOn w:val="hljs-attribute"/>
    <w:uiPriority w:val="1"/>
    <w:unhideWhenUsed/>
    <w:rsid w:val="00A81A45"/>
    <w:rPr>
      <w:b/>
      <w:bCs/>
      <w:color w:val="50A14F"/>
      <w:sz w:val="20"/>
      <w:shd w:val="clear" w:color="auto" w:fill="D4D4D4"/>
    </w:rPr>
  </w:style>
  <w:style w:type="character" w:customStyle="1" w:styleId="hljs-attr-slc">
    <w:name w:val="hljs-attr-slc"/>
    <w:basedOn w:val="hljs-attr"/>
    <w:uiPriority w:val="1"/>
    <w:unhideWhenUsed/>
    <w:rsid w:val="00A81A45"/>
    <w:rPr>
      <w:b/>
      <w:bCs/>
      <w:color w:val="986801"/>
      <w:sz w:val="20"/>
      <w:shd w:val="clear" w:color="auto" w:fill="D4D4D4"/>
    </w:rPr>
  </w:style>
  <w:style w:type="character" w:customStyle="1" w:styleId="hljs-builtin">
    <w:name w:val="hljs-built_in"/>
    <w:basedOn w:val="DefaultParagraphFont"/>
    <w:unhideWhenUsed/>
    <w:rsid w:val="00A81A45"/>
    <w:rPr>
      <w:color w:val="C18401"/>
    </w:rPr>
  </w:style>
  <w:style w:type="character" w:customStyle="1" w:styleId="hljs-builtin-slc">
    <w:name w:val="hljs-built_in-slc"/>
    <w:basedOn w:val="hljs-builtin"/>
    <w:uiPriority w:val="1"/>
    <w:unhideWhenUsed/>
    <w:rsid w:val="00A81A45"/>
    <w:rPr>
      <w:b/>
      <w:bCs/>
      <w:color w:val="C18401"/>
      <w:sz w:val="20"/>
      <w:shd w:val="clear" w:color="auto" w:fill="D4D4D4"/>
    </w:rPr>
  </w:style>
  <w:style w:type="character" w:customStyle="1" w:styleId="hljs-builtin-name">
    <w:name w:val="hljs-builtin-name"/>
    <w:basedOn w:val="DefaultParagraphFont"/>
    <w:uiPriority w:val="1"/>
    <w:unhideWhenUsed/>
    <w:rsid w:val="00A81A45"/>
  </w:style>
  <w:style w:type="character" w:customStyle="1" w:styleId="hljs-builtin-name-slc">
    <w:name w:val="hljs-builtin-name-slc"/>
    <w:basedOn w:val="hljs-builtin-name"/>
    <w:uiPriority w:val="1"/>
    <w:unhideWhenUsed/>
    <w:rsid w:val="00A81A45"/>
    <w:rPr>
      <w:b/>
      <w:bCs/>
      <w:sz w:val="20"/>
      <w:shd w:val="clear" w:color="auto" w:fill="D4D4D4"/>
    </w:rPr>
  </w:style>
  <w:style w:type="character" w:customStyle="1" w:styleId="hljs-bullet">
    <w:name w:val="hljs-bullet"/>
    <w:basedOn w:val="DefaultParagraphFont"/>
    <w:uiPriority w:val="1"/>
    <w:unhideWhenUsed/>
    <w:rsid w:val="00A81A45"/>
    <w:rPr>
      <w:color w:val="4078F2"/>
    </w:rPr>
  </w:style>
  <w:style w:type="character" w:customStyle="1" w:styleId="hljs-bullet-slc">
    <w:name w:val="hljs-bullet-slc"/>
    <w:basedOn w:val="hljs-bullet"/>
    <w:uiPriority w:val="1"/>
    <w:unhideWhenUsed/>
    <w:rsid w:val="00A81A45"/>
    <w:rPr>
      <w:b/>
      <w:bCs/>
      <w:color w:val="4078F2"/>
      <w:sz w:val="20"/>
      <w:shd w:val="clear" w:color="auto" w:fill="D4D4D4"/>
    </w:rPr>
  </w:style>
  <w:style w:type="character" w:customStyle="1" w:styleId="hljs-class">
    <w:name w:val="hljs-class"/>
    <w:basedOn w:val="DefaultParagraphFont"/>
    <w:uiPriority w:val="1"/>
    <w:unhideWhenUsed/>
    <w:rsid w:val="00A81A45"/>
  </w:style>
  <w:style w:type="character" w:customStyle="1" w:styleId="hljs-class-slc">
    <w:name w:val="hljs-class-slc"/>
    <w:basedOn w:val="hljs-class"/>
    <w:uiPriority w:val="1"/>
    <w:unhideWhenUsed/>
    <w:rsid w:val="00A81A45"/>
    <w:rPr>
      <w:b/>
      <w:bCs/>
      <w:sz w:val="20"/>
      <w:shd w:val="clear" w:color="auto" w:fill="D4D4D4"/>
    </w:rPr>
  </w:style>
  <w:style w:type="character" w:customStyle="1" w:styleId="hljs-code">
    <w:name w:val="hljs-code"/>
    <w:basedOn w:val="DefaultParagraphFont"/>
    <w:uiPriority w:val="1"/>
    <w:unhideWhenUsed/>
    <w:rsid w:val="00A81A45"/>
  </w:style>
  <w:style w:type="character" w:customStyle="1" w:styleId="hljs-code-slc">
    <w:name w:val="hljs-code-slc"/>
    <w:basedOn w:val="hljs-code"/>
    <w:uiPriority w:val="1"/>
    <w:unhideWhenUsed/>
    <w:rsid w:val="00A81A45"/>
    <w:rPr>
      <w:b/>
      <w:bCs/>
      <w:sz w:val="20"/>
      <w:shd w:val="clear" w:color="auto" w:fill="D4D4D4"/>
    </w:rPr>
  </w:style>
  <w:style w:type="character" w:customStyle="1" w:styleId="hljs-comment">
    <w:name w:val="hljs-comment"/>
    <w:basedOn w:val="DefaultParagraphFont"/>
    <w:uiPriority w:val="1"/>
    <w:unhideWhenUsed/>
    <w:rsid w:val="00A81A45"/>
    <w:rPr>
      <w:i/>
      <w:iCs/>
      <w:color w:val="A0A1A7"/>
    </w:rPr>
  </w:style>
  <w:style w:type="character" w:customStyle="1" w:styleId="hljs-comment-slc">
    <w:name w:val="hljs-comment-slc"/>
    <w:basedOn w:val="hljs-comment"/>
    <w:uiPriority w:val="1"/>
    <w:unhideWhenUsed/>
    <w:rsid w:val="00A81A45"/>
    <w:rPr>
      <w:b/>
      <w:bCs/>
      <w:i/>
      <w:iCs/>
      <w:color w:val="A0A1A7"/>
      <w:sz w:val="20"/>
      <w:shd w:val="clear" w:color="auto" w:fill="D4D4D4"/>
    </w:rPr>
  </w:style>
  <w:style w:type="paragraph" w:customStyle="1" w:styleId="hljs-con">
    <w:name w:val="hljs-con"/>
    <w:basedOn w:val="Normal"/>
    <w:uiPriority w:val="1"/>
    <w:unhideWhenUsed/>
    <w:rsid w:val="00A81A45"/>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A81A45"/>
    <w:rPr>
      <w:color w:val="F1FA8C"/>
    </w:rPr>
  </w:style>
  <w:style w:type="character" w:customStyle="1" w:styleId="hljs-con-addition-slc">
    <w:name w:val="hljs-con-addition-slc"/>
    <w:basedOn w:val="DefaultParagraphFont"/>
    <w:uiPriority w:val="1"/>
    <w:unhideWhenUsed/>
    <w:rsid w:val="00A81A45"/>
    <w:rPr>
      <w:b/>
      <w:bCs/>
      <w:color w:val="F1FA8C"/>
      <w:shd w:val="clear" w:color="auto" w:fill="44475A"/>
    </w:rPr>
  </w:style>
  <w:style w:type="character" w:customStyle="1" w:styleId="hljs-con-attr">
    <w:name w:val="hljs-con-attr"/>
    <w:basedOn w:val="DefaultParagraphFont"/>
    <w:uiPriority w:val="1"/>
    <w:unhideWhenUsed/>
    <w:rsid w:val="00A81A45"/>
    <w:rPr>
      <w:color w:val="F1FA8C"/>
    </w:rPr>
  </w:style>
  <w:style w:type="character" w:customStyle="1" w:styleId="hljs-con-attribute">
    <w:name w:val="hljs-con-attribute"/>
    <w:basedOn w:val="DefaultParagraphFont"/>
    <w:uiPriority w:val="1"/>
    <w:unhideWhenUsed/>
    <w:rsid w:val="00A81A45"/>
    <w:rPr>
      <w:color w:val="F8F8F2"/>
      <w:shd w:val="clear" w:color="auto" w:fill="282A36"/>
    </w:rPr>
  </w:style>
  <w:style w:type="character" w:customStyle="1" w:styleId="Heading1Char">
    <w:name w:val="Heading 1 Char"/>
    <w:basedOn w:val="DefaultParagraphFont"/>
    <w:link w:val="Heading1"/>
    <w:uiPriority w:val="9"/>
    <w:rsid w:val="00A81A45"/>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A81A45"/>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A81A45"/>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A81A45"/>
    <w:rPr>
      <w:rFonts w:asciiTheme="minorHAnsi" w:eastAsiaTheme="majorEastAsia" w:hAnsiTheme="minorHAnsi" w:cstheme="majorBidi"/>
      <w:i/>
      <w:iCs/>
      <w:color w:val="365F91"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rsid w:val="00A81A45"/>
    <w:rPr>
      <w:rFonts w:asciiTheme="minorHAnsi" w:eastAsiaTheme="majorEastAsia" w:hAnsiTheme="minorHAnsi" w:cstheme="majorBidi"/>
      <w:color w:val="365F91"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rsid w:val="00A81A45"/>
    <w:rPr>
      <w:rFonts w:asciiTheme="minorHAnsi" w:eastAsiaTheme="majorEastAsia" w:hAnsiTheme="minorHAnsi" w:cstheme="majorBidi"/>
      <w:i/>
      <w:iCs/>
      <w:color w:val="595959" w:themeColor="text1" w:themeTint="A6"/>
      <w:kern w:val="2"/>
      <w:sz w:val="24"/>
      <w:szCs w:val="24"/>
      <w:lang w:val="en-US"/>
      <w14:ligatures w14:val="standardContextual"/>
    </w:rPr>
  </w:style>
  <w:style w:type="character" w:customStyle="1" w:styleId="hljs-con-attribute-slc">
    <w:name w:val="hljs-con-attribute-slc"/>
    <w:basedOn w:val="DefaultParagraphFont"/>
    <w:uiPriority w:val="1"/>
    <w:unhideWhenUsed/>
    <w:rsid w:val="00A81A45"/>
    <w:rPr>
      <w:b/>
      <w:bCs/>
      <w:color w:val="F8F8F2"/>
      <w:shd w:val="clear" w:color="auto" w:fill="44475A"/>
    </w:rPr>
  </w:style>
  <w:style w:type="character" w:customStyle="1" w:styleId="hljs-con-attr-slc">
    <w:name w:val="hljs-con-attr-slc"/>
    <w:basedOn w:val="DefaultParagraphFont"/>
    <w:uiPriority w:val="1"/>
    <w:unhideWhenUsed/>
    <w:rsid w:val="00A81A45"/>
    <w:rPr>
      <w:b/>
      <w:bCs/>
      <w:color w:val="F1FA8C"/>
      <w:shd w:val="clear" w:color="auto" w:fill="44475A"/>
    </w:rPr>
  </w:style>
  <w:style w:type="character" w:customStyle="1" w:styleId="hljs-con-builtin">
    <w:name w:val="hljs-con-built_in"/>
    <w:basedOn w:val="DefaultParagraphFont"/>
    <w:uiPriority w:val="1"/>
    <w:unhideWhenUsed/>
    <w:rsid w:val="00A81A45"/>
    <w:rPr>
      <w:color w:val="8BE9FD"/>
    </w:rPr>
  </w:style>
  <w:style w:type="character" w:customStyle="1" w:styleId="hljs-con-builtin-slc">
    <w:name w:val="hljs-con-built_in-slc"/>
    <w:basedOn w:val="DefaultParagraphFont"/>
    <w:uiPriority w:val="1"/>
    <w:unhideWhenUsed/>
    <w:rsid w:val="00A81A45"/>
    <w:rPr>
      <w:b/>
      <w:bCs/>
      <w:color w:val="8BE9FD"/>
      <w:shd w:val="clear" w:color="auto" w:fill="44475A"/>
    </w:rPr>
  </w:style>
  <w:style w:type="character" w:customStyle="1" w:styleId="hljs-con-builtin-name">
    <w:name w:val="hljs-con-builtin-name"/>
    <w:basedOn w:val="DefaultParagraphFont"/>
    <w:uiPriority w:val="1"/>
    <w:unhideWhenUsed/>
    <w:rsid w:val="00A81A45"/>
    <w:rPr>
      <w:color w:val="F8F8F2"/>
      <w:shd w:val="clear" w:color="auto" w:fill="282A36"/>
    </w:rPr>
  </w:style>
  <w:style w:type="character" w:customStyle="1" w:styleId="hljs-con-builtin-name-slc">
    <w:name w:val="hljs-con-builtin-name-slc"/>
    <w:basedOn w:val="DefaultParagraphFont"/>
    <w:uiPriority w:val="1"/>
    <w:unhideWhenUsed/>
    <w:rsid w:val="00A81A45"/>
    <w:rPr>
      <w:b/>
      <w:bCs/>
      <w:color w:val="F8F8F2"/>
      <w:shd w:val="clear" w:color="auto" w:fill="44475A"/>
    </w:rPr>
  </w:style>
  <w:style w:type="character" w:customStyle="1" w:styleId="hljs-con-bullet">
    <w:name w:val="hljs-con-bullet"/>
    <w:basedOn w:val="DefaultParagraphFont"/>
    <w:uiPriority w:val="1"/>
    <w:unhideWhenUsed/>
    <w:rsid w:val="00A81A45"/>
    <w:rPr>
      <w:color w:val="F1FA8C"/>
    </w:rPr>
  </w:style>
  <w:style w:type="character" w:customStyle="1" w:styleId="hljs-con-bullet-slc">
    <w:name w:val="hljs-con-bullet-slc"/>
    <w:basedOn w:val="DefaultParagraphFont"/>
    <w:uiPriority w:val="1"/>
    <w:unhideWhenUsed/>
    <w:rsid w:val="00A81A45"/>
    <w:rPr>
      <w:b/>
      <w:bCs/>
      <w:color w:val="F1FA8C"/>
      <w:shd w:val="clear" w:color="auto" w:fill="44475A"/>
    </w:rPr>
  </w:style>
  <w:style w:type="character" w:customStyle="1" w:styleId="hljs-con-class">
    <w:name w:val="hljs-con-class"/>
    <w:basedOn w:val="DefaultParagraphFont"/>
    <w:uiPriority w:val="1"/>
    <w:unhideWhenUsed/>
    <w:rsid w:val="00A81A45"/>
    <w:rPr>
      <w:color w:val="F8F8F2"/>
      <w:shd w:val="clear" w:color="auto" w:fill="282A36"/>
    </w:rPr>
  </w:style>
  <w:style w:type="character" w:customStyle="1" w:styleId="hljs-con-class-slc">
    <w:name w:val="hljs-con-class-slc"/>
    <w:basedOn w:val="DefaultParagraphFont"/>
    <w:uiPriority w:val="1"/>
    <w:unhideWhenUsed/>
    <w:rsid w:val="00A81A45"/>
    <w:rPr>
      <w:b/>
      <w:bCs/>
      <w:color w:val="F8F8F2"/>
      <w:shd w:val="clear" w:color="auto" w:fill="44475A"/>
    </w:rPr>
  </w:style>
  <w:style w:type="character" w:customStyle="1" w:styleId="hljs-con-code">
    <w:name w:val="hljs-con-code"/>
    <w:basedOn w:val="DefaultParagraphFont"/>
    <w:uiPriority w:val="1"/>
    <w:unhideWhenUsed/>
    <w:rsid w:val="00A81A45"/>
    <w:rPr>
      <w:color w:val="F8F8F2"/>
      <w:shd w:val="clear" w:color="auto" w:fill="282A36"/>
    </w:rPr>
  </w:style>
  <w:style w:type="character" w:customStyle="1" w:styleId="hljs-con-code-slc">
    <w:name w:val="hljs-con-code-slc"/>
    <w:basedOn w:val="DefaultParagraphFont"/>
    <w:uiPriority w:val="1"/>
    <w:unhideWhenUsed/>
    <w:rsid w:val="00A81A45"/>
    <w:rPr>
      <w:b/>
      <w:bCs/>
      <w:color w:val="F8F8F2"/>
      <w:shd w:val="clear" w:color="auto" w:fill="44475A"/>
    </w:rPr>
  </w:style>
  <w:style w:type="character" w:customStyle="1" w:styleId="hljs-con-comment">
    <w:name w:val="hljs-con-comment"/>
    <w:basedOn w:val="DefaultParagraphFont"/>
    <w:uiPriority w:val="1"/>
    <w:unhideWhenUsed/>
    <w:rsid w:val="00A81A45"/>
    <w:rPr>
      <w:color w:val="6272A4"/>
    </w:rPr>
  </w:style>
  <w:style w:type="character" w:customStyle="1" w:styleId="hljs-con-comment-slc">
    <w:name w:val="hljs-con-comment-slc"/>
    <w:basedOn w:val="DefaultParagraphFont"/>
    <w:uiPriority w:val="1"/>
    <w:unhideWhenUsed/>
    <w:rsid w:val="00A81A45"/>
    <w:rPr>
      <w:b/>
      <w:bCs/>
      <w:color w:val="6272A4"/>
      <w:shd w:val="clear" w:color="auto" w:fill="44475A"/>
    </w:rPr>
  </w:style>
  <w:style w:type="character" w:customStyle="1" w:styleId="hljs-con-constructor">
    <w:name w:val="hljs-con-constructor"/>
    <w:basedOn w:val="DefaultParagraphFont"/>
    <w:uiPriority w:val="1"/>
    <w:unhideWhenUsed/>
    <w:rsid w:val="00A81A45"/>
    <w:rPr>
      <w:color w:val="F8F8F2"/>
      <w:shd w:val="clear" w:color="auto" w:fill="282A36"/>
    </w:rPr>
  </w:style>
  <w:style w:type="character" w:customStyle="1" w:styleId="hljs-con-constructor-slc">
    <w:name w:val="hljs-con-constructor-slc"/>
    <w:basedOn w:val="DefaultParagraphFont"/>
    <w:uiPriority w:val="1"/>
    <w:unhideWhenUsed/>
    <w:rsid w:val="00A81A45"/>
    <w:rPr>
      <w:b/>
      <w:bCs/>
      <w:color w:val="F8F8F2"/>
      <w:shd w:val="clear" w:color="auto" w:fill="44475A"/>
    </w:rPr>
  </w:style>
  <w:style w:type="character" w:customStyle="1" w:styleId="hljs-con-deletion">
    <w:name w:val="hljs-con-deletion"/>
    <w:basedOn w:val="DefaultParagraphFont"/>
    <w:uiPriority w:val="1"/>
    <w:unhideWhenUsed/>
    <w:rsid w:val="00A81A45"/>
    <w:rPr>
      <w:color w:val="6272A4"/>
    </w:rPr>
  </w:style>
  <w:style w:type="character" w:customStyle="1" w:styleId="hljs-con-deletion-slc">
    <w:name w:val="hljs-con-deletion-slc"/>
    <w:basedOn w:val="DefaultParagraphFont"/>
    <w:uiPriority w:val="1"/>
    <w:unhideWhenUsed/>
    <w:rsid w:val="00A81A45"/>
    <w:rPr>
      <w:b/>
      <w:bCs/>
      <w:color w:val="6272A4"/>
      <w:shd w:val="clear" w:color="auto" w:fill="44475A"/>
    </w:rPr>
  </w:style>
  <w:style w:type="character" w:customStyle="1" w:styleId="hljs-con-doctag">
    <w:name w:val="hljs-con-doctag"/>
    <w:basedOn w:val="DefaultParagraphFont"/>
    <w:uiPriority w:val="1"/>
    <w:unhideWhenUsed/>
    <w:rsid w:val="00A81A45"/>
    <w:rPr>
      <w:b/>
      <w:bCs/>
    </w:rPr>
  </w:style>
  <w:style w:type="character" w:customStyle="1" w:styleId="hljs-con-doctag-slc">
    <w:name w:val="hljs-con-doctag-slc"/>
    <w:basedOn w:val="DefaultParagraphFont"/>
    <w:uiPriority w:val="1"/>
    <w:unhideWhenUsed/>
    <w:rsid w:val="00A81A45"/>
    <w:rPr>
      <w:b/>
      <w:bCs/>
      <w:shd w:val="clear" w:color="auto" w:fill="44475A"/>
    </w:rPr>
  </w:style>
  <w:style w:type="character" w:customStyle="1" w:styleId="hljs-con-emphasis">
    <w:name w:val="hljs-con-emphasis"/>
    <w:basedOn w:val="DefaultParagraphFont"/>
    <w:uiPriority w:val="1"/>
    <w:unhideWhenUsed/>
    <w:rsid w:val="00A81A45"/>
    <w:rPr>
      <w:i/>
      <w:iCs/>
    </w:rPr>
  </w:style>
  <w:style w:type="character" w:customStyle="1" w:styleId="hljs-con-emphasis-slc">
    <w:name w:val="hljs-con-emphasis-slc"/>
    <w:basedOn w:val="DefaultParagraphFont"/>
    <w:uiPriority w:val="1"/>
    <w:unhideWhenUsed/>
    <w:rsid w:val="00A81A45"/>
    <w:rPr>
      <w:b/>
      <w:bCs/>
      <w:i/>
      <w:iCs/>
      <w:shd w:val="clear" w:color="auto" w:fill="44475A"/>
    </w:rPr>
  </w:style>
  <w:style w:type="character" w:customStyle="1" w:styleId="hljs-con-formula">
    <w:name w:val="hljs-con-formula"/>
    <w:basedOn w:val="DefaultParagraphFont"/>
    <w:uiPriority w:val="1"/>
    <w:unhideWhenUsed/>
    <w:rsid w:val="00A81A45"/>
    <w:rPr>
      <w:color w:val="F8F8F2"/>
      <w:shd w:val="clear" w:color="auto" w:fill="282A36"/>
    </w:rPr>
  </w:style>
  <w:style w:type="character" w:customStyle="1" w:styleId="hljs-con-formula-slc">
    <w:name w:val="hljs-con-formula-slc"/>
    <w:basedOn w:val="DefaultParagraphFont"/>
    <w:uiPriority w:val="1"/>
    <w:unhideWhenUsed/>
    <w:rsid w:val="00A81A45"/>
    <w:rPr>
      <w:b/>
      <w:bCs/>
      <w:color w:val="F8F8F2"/>
      <w:shd w:val="clear" w:color="auto" w:fill="44475A"/>
    </w:rPr>
  </w:style>
  <w:style w:type="character" w:customStyle="1" w:styleId="hljs-con-function">
    <w:name w:val="hljs-con-function"/>
    <w:basedOn w:val="DefaultParagraphFont"/>
    <w:uiPriority w:val="1"/>
    <w:unhideWhenUsed/>
    <w:rsid w:val="00A81A45"/>
    <w:rPr>
      <w:color w:val="F8F8F2"/>
      <w:shd w:val="clear" w:color="auto" w:fill="282A36"/>
    </w:rPr>
  </w:style>
  <w:style w:type="character" w:customStyle="1" w:styleId="hljs-con-function-slc">
    <w:name w:val="hljs-con-function-slc"/>
    <w:basedOn w:val="DefaultParagraphFont"/>
    <w:uiPriority w:val="1"/>
    <w:unhideWhenUsed/>
    <w:rsid w:val="00A81A45"/>
    <w:rPr>
      <w:b/>
      <w:bCs/>
      <w:color w:val="F8F8F2"/>
      <w:shd w:val="clear" w:color="auto" w:fill="44475A"/>
    </w:rPr>
  </w:style>
  <w:style w:type="character" w:customStyle="1" w:styleId="hljs-con-keyword">
    <w:name w:val="hljs-con-keyword"/>
    <w:basedOn w:val="DefaultParagraphFont"/>
    <w:uiPriority w:val="1"/>
    <w:unhideWhenUsed/>
    <w:rsid w:val="00A81A45"/>
    <w:rPr>
      <w:b/>
      <w:bCs/>
      <w:color w:val="FF79C6"/>
    </w:rPr>
  </w:style>
  <w:style w:type="character" w:customStyle="1" w:styleId="hljs-con-keyword-slc">
    <w:name w:val="hljs-con-keyword-slc"/>
    <w:basedOn w:val="DefaultParagraphFont"/>
    <w:uiPriority w:val="1"/>
    <w:unhideWhenUsed/>
    <w:rsid w:val="00A81A45"/>
    <w:rPr>
      <w:b/>
      <w:bCs/>
      <w:color w:val="FF79C6"/>
      <w:shd w:val="clear" w:color="auto" w:fill="44475A"/>
    </w:rPr>
  </w:style>
  <w:style w:type="character" w:customStyle="1" w:styleId="hljs-con-link">
    <w:name w:val="hljs-con-link"/>
    <w:basedOn w:val="DefaultParagraphFont"/>
    <w:uiPriority w:val="1"/>
    <w:unhideWhenUsed/>
    <w:rsid w:val="00A81A45"/>
    <w:rPr>
      <w:color w:val="8BE9FD"/>
    </w:rPr>
  </w:style>
  <w:style w:type="character" w:customStyle="1" w:styleId="hljs-con-link-slc">
    <w:name w:val="hljs-con-link-slc"/>
    <w:basedOn w:val="DefaultParagraphFont"/>
    <w:uiPriority w:val="1"/>
    <w:unhideWhenUsed/>
    <w:rsid w:val="00A81A45"/>
    <w:rPr>
      <w:b/>
      <w:bCs/>
      <w:color w:val="8BE9FD"/>
      <w:shd w:val="clear" w:color="auto" w:fill="44475A"/>
    </w:rPr>
  </w:style>
  <w:style w:type="character" w:customStyle="1" w:styleId="hljs-con-literal">
    <w:name w:val="hljs-con-literal"/>
    <w:basedOn w:val="DefaultParagraphFont"/>
    <w:uiPriority w:val="1"/>
    <w:unhideWhenUsed/>
    <w:rsid w:val="00A81A45"/>
    <w:rPr>
      <w:b/>
      <w:bCs/>
      <w:color w:val="BD93F9"/>
    </w:rPr>
  </w:style>
  <w:style w:type="character" w:customStyle="1" w:styleId="hljs-con-literal-slc">
    <w:name w:val="hljs-con-literal-slc"/>
    <w:basedOn w:val="DefaultParagraphFont"/>
    <w:uiPriority w:val="1"/>
    <w:unhideWhenUsed/>
    <w:rsid w:val="00A81A45"/>
    <w:rPr>
      <w:b/>
      <w:bCs/>
      <w:color w:val="BD93F9"/>
      <w:shd w:val="clear" w:color="auto" w:fill="44475A"/>
    </w:rPr>
  </w:style>
  <w:style w:type="character" w:customStyle="1" w:styleId="hljs-con-meta">
    <w:name w:val="hljs-con-meta"/>
    <w:basedOn w:val="DefaultParagraphFont"/>
    <w:uiPriority w:val="1"/>
    <w:unhideWhenUsed/>
    <w:rsid w:val="00A81A45"/>
    <w:rPr>
      <w:b/>
      <w:color w:val="50FA7B"/>
    </w:rPr>
  </w:style>
  <w:style w:type="character" w:customStyle="1" w:styleId="hljs-con-meta-keyword">
    <w:name w:val="hljs-con-meta-keyword"/>
    <w:basedOn w:val="DefaultParagraphFont"/>
    <w:uiPriority w:val="1"/>
    <w:unhideWhenUsed/>
    <w:rsid w:val="00A81A45"/>
    <w:rPr>
      <w:color w:val="F8F8F2"/>
      <w:shd w:val="clear" w:color="auto" w:fill="282A36"/>
    </w:rPr>
  </w:style>
  <w:style w:type="character" w:customStyle="1" w:styleId="hljs-con-meta-keyword-slc">
    <w:name w:val="hljs-con-meta-keyword-slc"/>
    <w:basedOn w:val="DefaultParagraphFont"/>
    <w:uiPriority w:val="1"/>
    <w:unhideWhenUsed/>
    <w:rsid w:val="00A81A45"/>
    <w:rPr>
      <w:b/>
      <w:bCs/>
      <w:color w:val="F8F8F2"/>
      <w:shd w:val="clear" w:color="auto" w:fill="44475A"/>
    </w:rPr>
  </w:style>
  <w:style w:type="character" w:customStyle="1" w:styleId="hljs-con-meta-slc">
    <w:name w:val="hljs-con-meta-slc"/>
    <w:basedOn w:val="DefaultParagraphFont"/>
    <w:uiPriority w:val="1"/>
    <w:unhideWhenUsed/>
    <w:rsid w:val="00A81A45"/>
    <w:rPr>
      <w:b/>
      <w:bCs/>
      <w:color w:val="50FA7B"/>
      <w:shd w:val="clear" w:color="auto" w:fill="44475A"/>
    </w:rPr>
  </w:style>
  <w:style w:type="character" w:customStyle="1" w:styleId="hljs-con-meta-string">
    <w:name w:val="hljs-con-meta-string"/>
    <w:basedOn w:val="DefaultParagraphFont"/>
    <w:uiPriority w:val="1"/>
    <w:unhideWhenUsed/>
    <w:rsid w:val="00A81A45"/>
    <w:rPr>
      <w:color w:val="F8F8F2"/>
      <w:shd w:val="clear" w:color="auto" w:fill="282A36"/>
    </w:rPr>
  </w:style>
  <w:style w:type="character" w:customStyle="1" w:styleId="hljs-con-meta-string-slc">
    <w:name w:val="hljs-con-meta-string-slc"/>
    <w:basedOn w:val="DefaultParagraphFont"/>
    <w:uiPriority w:val="1"/>
    <w:unhideWhenUsed/>
    <w:rsid w:val="00A81A45"/>
    <w:rPr>
      <w:b/>
      <w:bCs/>
      <w:color w:val="F8F8F2"/>
      <w:shd w:val="clear" w:color="auto" w:fill="44475A"/>
    </w:rPr>
  </w:style>
  <w:style w:type="character" w:customStyle="1" w:styleId="hljs-con-module">
    <w:name w:val="hljs-con-module"/>
    <w:basedOn w:val="DefaultParagraphFont"/>
    <w:uiPriority w:val="1"/>
    <w:unhideWhenUsed/>
    <w:rsid w:val="00A81A45"/>
    <w:rPr>
      <w:color w:val="F8F8F2"/>
      <w:shd w:val="clear" w:color="auto" w:fill="282A36"/>
    </w:rPr>
  </w:style>
  <w:style w:type="character" w:customStyle="1" w:styleId="hljs-con-module-access">
    <w:name w:val="hljs-con-module-access"/>
    <w:basedOn w:val="DefaultParagraphFont"/>
    <w:uiPriority w:val="1"/>
    <w:unhideWhenUsed/>
    <w:rsid w:val="00A81A45"/>
    <w:rPr>
      <w:color w:val="F8F8F2"/>
      <w:shd w:val="clear" w:color="auto" w:fill="282A36"/>
    </w:rPr>
  </w:style>
  <w:style w:type="character" w:customStyle="1" w:styleId="hljs-con-module-access-slc">
    <w:name w:val="hljs-con-module-access-slc"/>
    <w:basedOn w:val="DefaultParagraphFont"/>
    <w:uiPriority w:val="1"/>
    <w:unhideWhenUsed/>
    <w:rsid w:val="00A81A45"/>
    <w:rPr>
      <w:b/>
      <w:bCs/>
      <w:color w:val="F8F8F2"/>
      <w:shd w:val="clear" w:color="auto" w:fill="44475A"/>
    </w:rPr>
  </w:style>
  <w:style w:type="character" w:customStyle="1" w:styleId="hljs-con-module-slc">
    <w:name w:val="hljs-con-module-slc"/>
    <w:basedOn w:val="DefaultParagraphFont"/>
    <w:uiPriority w:val="1"/>
    <w:unhideWhenUsed/>
    <w:rsid w:val="00A81A45"/>
    <w:rPr>
      <w:b/>
      <w:bCs/>
      <w:color w:val="F8F8F2"/>
      <w:shd w:val="clear" w:color="auto" w:fill="44475A"/>
    </w:rPr>
  </w:style>
  <w:style w:type="character" w:customStyle="1" w:styleId="hljs-con-name">
    <w:name w:val="hljs-con-name"/>
    <w:basedOn w:val="DefaultParagraphFont"/>
    <w:uiPriority w:val="1"/>
    <w:unhideWhenUsed/>
    <w:rsid w:val="00A81A45"/>
    <w:rPr>
      <w:b/>
      <w:bCs/>
      <w:color w:val="F1FA8C"/>
    </w:rPr>
  </w:style>
  <w:style w:type="character" w:customStyle="1" w:styleId="hljs-con-name-slc">
    <w:name w:val="hljs-con-name-slc"/>
    <w:basedOn w:val="DefaultParagraphFont"/>
    <w:uiPriority w:val="1"/>
    <w:unhideWhenUsed/>
    <w:rsid w:val="00A81A45"/>
    <w:rPr>
      <w:b/>
      <w:bCs/>
      <w:color w:val="F1FA8C"/>
      <w:shd w:val="clear" w:color="auto" w:fill="44475A"/>
    </w:rPr>
  </w:style>
  <w:style w:type="character" w:customStyle="1" w:styleId="hljs-con-number">
    <w:name w:val="hljs-con-number"/>
    <w:basedOn w:val="DefaultParagraphFont"/>
    <w:uiPriority w:val="1"/>
    <w:unhideWhenUsed/>
    <w:rsid w:val="00A81A45"/>
    <w:rPr>
      <w:color w:val="BD93F9"/>
    </w:rPr>
  </w:style>
  <w:style w:type="character" w:customStyle="1" w:styleId="hljs-con-number-slc">
    <w:name w:val="hljs-con-number-slc"/>
    <w:basedOn w:val="DefaultParagraphFont"/>
    <w:uiPriority w:val="1"/>
    <w:unhideWhenUsed/>
    <w:rsid w:val="00A81A45"/>
    <w:rPr>
      <w:b/>
      <w:bCs/>
      <w:color w:val="BD93F9"/>
      <w:shd w:val="clear" w:color="auto" w:fill="44475A"/>
    </w:rPr>
  </w:style>
  <w:style w:type="character" w:customStyle="1" w:styleId="hljs-con-operator">
    <w:name w:val="hljs-con-operator"/>
    <w:basedOn w:val="DefaultParagraphFont"/>
    <w:uiPriority w:val="1"/>
    <w:unhideWhenUsed/>
    <w:rsid w:val="00A81A45"/>
    <w:rPr>
      <w:color w:val="F8F8F2"/>
      <w:shd w:val="clear" w:color="auto" w:fill="282A36"/>
    </w:rPr>
  </w:style>
  <w:style w:type="character" w:customStyle="1" w:styleId="hljs-con-operator-slc">
    <w:name w:val="hljs-con-operator-slc"/>
    <w:basedOn w:val="DefaultParagraphFont"/>
    <w:uiPriority w:val="1"/>
    <w:unhideWhenUsed/>
    <w:rsid w:val="00A81A45"/>
    <w:rPr>
      <w:b/>
      <w:bCs/>
      <w:color w:val="F8F8F2"/>
      <w:shd w:val="clear" w:color="auto" w:fill="44475A"/>
    </w:rPr>
  </w:style>
  <w:style w:type="character" w:customStyle="1" w:styleId="hljs-con-params">
    <w:name w:val="hljs-con-params"/>
    <w:basedOn w:val="DefaultParagraphFont"/>
    <w:uiPriority w:val="1"/>
    <w:unhideWhenUsed/>
    <w:rsid w:val="00A81A45"/>
    <w:rPr>
      <w:color w:val="F8F8F2"/>
      <w:shd w:val="clear" w:color="auto" w:fill="282A36"/>
    </w:rPr>
  </w:style>
  <w:style w:type="character" w:customStyle="1" w:styleId="hljs-con-params-slc">
    <w:name w:val="hljs-con-params-slc"/>
    <w:basedOn w:val="DefaultParagraphFont"/>
    <w:uiPriority w:val="1"/>
    <w:unhideWhenUsed/>
    <w:rsid w:val="00A81A45"/>
    <w:rPr>
      <w:b/>
      <w:bCs/>
      <w:color w:val="F8F8F2"/>
      <w:shd w:val="clear" w:color="auto" w:fill="44475A"/>
    </w:rPr>
  </w:style>
  <w:style w:type="character" w:customStyle="1" w:styleId="hljs-con-pattern-match">
    <w:name w:val="hljs-con-pattern-match"/>
    <w:basedOn w:val="DefaultParagraphFont"/>
    <w:uiPriority w:val="1"/>
    <w:unhideWhenUsed/>
    <w:rsid w:val="00A81A45"/>
    <w:rPr>
      <w:color w:val="F8F8F2"/>
      <w:shd w:val="clear" w:color="auto" w:fill="282A36"/>
    </w:rPr>
  </w:style>
  <w:style w:type="character" w:customStyle="1" w:styleId="hljs-con-pattern-match-slc">
    <w:name w:val="hljs-con-pattern-match-slc"/>
    <w:basedOn w:val="DefaultParagraphFont"/>
    <w:uiPriority w:val="1"/>
    <w:unhideWhenUsed/>
    <w:rsid w:val="00A81A45"/>
    <w:rPr>
      <w:b/>
      <w:bCs/>
      <w:color w:val="F8F8F2"/>
      <w:shd w:val="clear" w:color="auto" w:fill="44475A"/>
    </w:rPr>
  </w:style>
  <w:style w:type="character" w:customStyle="1" w:styleId="hljs-con-quote">
    <w:name w:val="hljs-con-quote"/>
    <w:basedOn w:val="DefaultParagraphFont"/>
    <w:uiPriority w:val="1"/>
    <w:unhideWhenUsed/>
    <w:rsid w:val="00A81A45"/>
    <w:rPr>
      <w:color w:val="6272A4"/>
    </w:rPr>
  </w:style>
  <w:style w:type="character" w:customStyle="1" w:styleId="hljs-con-quote-slc">
    <w:name w:val="hljs-con-quote-slc"/>
    <w:basedOn w:val="DefaultParagraphFont"/>
    <w:uiPriority w:val="1"/>
    <w:unhideWhenUsed/>
    <w:rsid w:val="00A81A45"/>
    <w:rPr>
      <w:b/>
      <w:bCs/>
      <w:color w:val="6272A4"/>
      <w:shd w:val="clear" w:color="auto" w:fill="44475A"/>
    </w:rPr>
  </w:style>
  <w:style w:type="character" w:customStyle="1" w:styleId="hljs-con-regexp">
    <w:name w:val="hljs-con-regexp"/>
    <w:basedOn w:val="DefaultParagraphFont"/>
    <w:uiPriority w:val="1"/>
    <w:unhideWhenUsed/>
    <w:rsid w:val="00A81A45"/>
    <w:rPr>
      <w:color w:val="F8F8F2"/>
      <w:shd w:val="clear" w:color="auto" w:fill="282A36"/>
    </w:rPr>
  </w:style>
  <w:style w:type="character" w:customStyle="1" w:styleId="hljs-con-regexp-slc">
    <w:name w:val="hljs-con-regexp-slc"/>
    <w:basedOn w:val="DefaultParagraphFont"/>
    <w:uiPriority w:val="1"/>
    <w:unhideWhenUsed/>
    <w:rsid w:val="00A81A45"/>
    <w:rPr>
      <w:b/>
      <w:bCs/>
      <w:color w:val="F8F8F2"/>
      <w:shd w:val="clear" w:color="auto" w:fill="44475A"/>
    </w:rPr>
  </w:style>
  <w:style w:type="character" w:customStyle="1" w:styleId="hljs-con-section">
    <w:name w:val="hljs-con-section"/>
    <w:basedOn w:val="DefaultParagraphFont"/>
    <w:uiPriority w:val="1"/>
    <w:unhideWhenUsed/>
    <w:rsid w:val="00A81A45"/>
    <w:rPr>
      <w:b/>
      <w:bCs/>
      <w:color w:val="8BE9FD"/>
    </w:rPr>
  </w:style>
  <w:style w:type="character" w:customStyle="1" w:styleId="hljs-con-section-slc">
    <w:name w:val="hljs-con-section-slc"/>
    <w:basedOn w:val="DefaultParagraphFont"/>
    <w:uiPriority w:val="1"/>
    <w:unhideWhenUsed/>
    <w:rsid w:val="00A81A45"/>
    <w:rPr>
      <w:b/>
      <w:bCs/>
      <w:color w:val="8BE9FD"/>
      <w:shd w:val="clear" w:color="auto" w:fill="44475A"/>
    </w:rPr>
  </w:style>
  <w:style w:type="character" w:customStyle="1" w:styleId="hljs-con-selector-attr">
    <w:name w:val="hljs-con-selector-attr"/>
    <w:basedOn w:val="DefaultParagraphFont"/>
    <w:uiPriority w:val="1"/>
    <w:unhideWhenUsed/>
    <w:rsid w:val="00A81A45"/>
    <w:rPr>
      <w:color w:val="F8F8F2"/>
      <w:shd w:val="clear" w:color="auto" w:fill="282A36"/>
    </w:rPr>
  </w:style>
  <w:style w:type="character" w:customStyle="1" w:styleId="hljs-con-selector-attr-slc">
    <w:name w:val="hljs-con-selector-attr-slc"/>
    <w:basedOn w:val="DefaultParagraphFont"/>
    <w:uiPriority w:val="1"/>
    <w:unhideWhenUsed/>
    <w:rsid w:val="00A81A45"/>
    <w:rPr>
      <w:b/>
      <w:bCs/>
      <w:color w:val="F8F8F2"/>
      <w:shd w:val="clear" w:color="auto" w:fill="44475A"/>
    </w:rPr>
  </w:style>
  <w:style w:type="character" w:customStyle="1" w:styleId="hljs-con-selector-class">
    <w:name w:val="hljs-con-selector-class"/>
    <w:basedOn w:val="DefaultParagraphFont"/>
    <w:uiPriority w:val="1"/>
    <w:unhideWhenUsed/>
    <w:rsid w:val="00A81A45"/>
    <w:rPr>
      <w:color w:val="F8F8F2"/>
      <w:shd w:val="clear" w:color="auto" w:fill="282A36"/>
    </w:rPr>
  </w:style>
  <w:style w:type="character" w:customStyle="1" w:styleId="hljs-con-selector-class-slc">
    <w:name w:val="hljs-con-selector-class-slc"/>
    <w:basedOn w:val="DefaultParagraphFont"/>
    <w:uiPriority w:val="1"/>
    <w:unhideWhenUsed/>
    <w:rsid w:val="00A81A45"/>
    <w:rPr>
      <w:b/>
      <w:bCs/>
      <w:color w:val="F8F8F2"/>
      <w:shd w:val="clear" w:color="auto" w:fill="44475A"/>
    </w:rPr>
  </w:style>
  <w:style w:type="character" w:customStyle="1" w:styleId="hljs-con-selector-id">
    <w:name w:val="hljs-con-selector-id"/>
    <w:basedOn w:val="DefaultParagraphFont"/>
    <w:uiPriority w:val="1"/>
    <w:unhideWhenUsed/>
    <w:rsid w:val="00A81A45"/>
    <w:rPr>
      <w:color w:val="F8F8F2"/>
      <w:shd w:val="clear" w:color="auto" w:fill="282A36"/>
    </w:rPr>
  </w:style>
  <w:style w:type="character" w:customStyle="1" w:styleId="hljs-con-selector-id-slc">
    <w:name w:val="hljs-con-selector-id-slc"/>
    <w:basedOn w:val="DefaultParagraphFont"/>
    <w:uiPriority w:val="1"/>
    <w:unhideWhenUsed/>
    <w:rsid w:val="00A81A45"/>
    <w:rPr>
      <w:b/>
      <w:bCs/>
      <w:color w:val="F8F8F2"/>
      <w:shd w:val="clear" w:color="auto" w:fill="44475A"/>
    </w:rPr>
  </w:style>
  <w:style w:type="character" w:customStyle="1" w:styleId="hljs-con-selector-pseudo">
    <w:name w:val="hljs-con-selector-pseudo"/>
    <w:basedOn w:val="DefaultParagraphFont"/>
    <w:uiPriority w:val="1"/>
    <w:unhideWhenUsed/>
    <w:rsid w:val="00A81A45"/>
    <w:rPr>
      <w:color w:val="F8F8F2"/>
      <w:shd w:val="clear" w:color="auto" w:fill="282A36"/>
    </w:rPr>
  </w:style>
  <w:style w:type="character" w:customStyle="1" w:styleId="hljs-con-selector-pseudo-slc">
    <w:name w:val="hljs-con-selector-pseudo-slc"/>
    <w:basedOn w:val="DefaultParagraphFont"/>
    <w:uiPriority w:val="1"/>
    <w:unhideWhenUsed/>
    <w:rsid w:val="00A81A45"/>
    <w:rPr>
      <w:b/>
      <w:bCs/>
      <w:color w:val="F8F8F2"/>
      <w:shd w:val="clear" w:color="auto" w:fill="44475A"/>
    </w:rPr>
  </w:style>
  <w:style w:type="character" w:customStyle="1" w:styleId="hljs-con-selector-tag">
    <w:name w:val="hljs-con-selector-tag"/>
    <w:basedOn w:val="DefaultParagraphFont"/>
    <w:uiPriority w:val="1"/>
    <w:unhideWhenUsed/>
    <w:rsid w:val="00A81A45"/>
    <w:rPr>
      <w:b/>
      <w:bCs/>
      <w:color w:val="8BE9FD"/>
    </w:rPr>
  </w:style>
  <w:style w:type="character" w:customStyle="1" w:styleId="hljs-con-selector-tag-slc">
    <w:name w:val="hljs-con-selector-tag-slc"/>
    <w:basedOn w:val="DefaultParagraphFont"/>
    <w:uiPriority w:val="1"/>
    <w:unhideWhenUsed/>
    <w:rsid w:val="00A81A45"/>
    <w:rPr>
      <w:b/>
      <w:bCs/>
      <w:color w:val="8BE9FD"/>
      <w:shd w:val="clear" w:color="auto" w:fill="44475A"/>
    </w:rPr>
  </w:style>
  <w:style w:type="character" w:customStyle="1" w:styleId="hljs-con-slc">
    <w:name w:val="hljs-con-slc"/>
    <w:basedOn w:val="DefaultParagraphFont"/>
    <w:uiPriority w:val="1"/>
    <w:unhideWhenUsed/>
    <w:rsid w:val="00A81A45"/>
    <w:rPr>
      <w:b/>
      <w:color w:val="F8F8F2"/>
      <w:bdr w:val="none" w:sz="0" w:space="0" w:color="auto"/>
      <w:shd w:val="clear" w:color="auto" w:fill="44475A"/>
    </w:rPr>
  </w:style>
  <w:style w:type="character" w:customStyle="1" w:styleId="hljs-con-string">
    <w:name w:val="hljs-con-string"/>
    <w:basedOn w:val="DefaultParagraphFont"/>
    <w:uiPriority w:val="1"/>
    <w:unhideWhenUsed/>
    <w:rsid w:val="00A81A45"/>
    <w:rPr>
      <w:color w:val="F1FA8C"/>
    </w:rPr>
  </w:style>
  <w:style w:type="character" w:customStyle="1" w:styleId="hljs-con-string-slc">
    <w:name w:val="hljs-con-string-slc"/>
    <w:basedOn w:val="DefaultParagraphFont"/>
    <w:uiPriority w:val="1"/>
    <w:unhideWhenUsed/>
    <w:rsid w:val="00A81A45"/>
    <w:rPr>
      <w:b/>
      <w:bCs/>
      <w:color w:val="F1FA8C"/>
      <w:shd w:val="clear" w:color="auto" w:fill="44475A"/>
    </w:rPr>
  </w:style>
  <w:style w:type="character" w:customStyle="1" w:styleId="hljs-con-strong">
    <w:name w:val="hljs-con-strong"/>
    <w:basedOn w:val="DefaultParagraphFont"/>
    <w:uiPriority w:val="1"/>
    <w:unhideWhenUsed/>
    <w:rsid w:val="00A81A45"/>
    <w:rPr>
      <w:b/>
      <w:bCs/>
    </w:rPr>
  </w:style>
  <w:style w:type="character" w:customStyle="1" w:styleId="hljs-con-strong-slc">
    <w:name w:val="hljs-con-strong-slc"/>
    <w:basedOn w:val="DefaultParagraphFont"/>
    <w:uiPriority w:val="1"/>
    <w:unhideWhenUsed/>
    <w:rsid w:val="00A81A45"/>
    <w:rPr>
      <w:b/>
      <w:bCs/>
      <w:shd w:val="clear" w:color="auto" w:fill="44475A"/>
    </w:rPr>
  </w:style>
  <w:style w:type="character" w:customStyle="1" w:styleId="hljs-constructor">
    <w:name w:val="hljs-constructor"/>
    <w:basedOn w:val="DefaultParagraphFont"/>
    <w:uiPriority w:val="1"/>
    <w:unhideWhenUsed/>
    <w:rsid w:val="00A81A45"/>
  </w:style>
  <w:style w:type="character" w:customStyle="1" w:styleId="hljs-constructor-slc">
    <w:name w:val="hljs-constructor-slc"/>
    <w:basedOn w:val="hljs-constructor"/>
    <w:uiPriority w:val="1"/>
    <w:unhideWhenUsed/>
    <w:rsid w:val="00A81A45"/>
    <w:rPr>
      <w:b/>
      <w:bCs/>
      <w:sz w:val="20"/>
      <w:shd w:val="clear" w:color="auto" w:fill="D4D4D4"/>
    </w:rPr>
  </w:style>
  <w:style w:type="character" w:customStyle="1" w:styleId="hljs-con-subst">
    <w:name w:val="hljs-con-subst"/>
    <w:basedOn w:val="DefaultParagraphFont"/>
    <w:uiPriority w:val="1"/>
    <w:unhideWhenUsed/>
    <w:rsid w:val="00A81A45"/>
    <w:rPr>
      <w:color w:val="F8F8F2"/>
    </w:rPr>
  </w:style>
  <w:style w:type="character" w:customStyle="1" w:styleId="hljs-con-subst-slc">
    <w:name w:val="hljs-con-subst-slc"/>
    <w:basedOn w:val="DefaultParagraphFont"/>
    <w:uiPriority w:val="1"/>
    <w:unhideWhenUsed/>
    <w:rsid w:val="00A81A45"/>
    <w:rPr>
      <w:b/>
      <w:bCs/>
      <w:color w:val="F8F8F2"/>
      <w:shd w:val="clear" w:color="auto" w:fill="44475A"/>
    </w:rPr>
  </w:style>
  <w:style w:type="character" w:customStyle="1" w:styleId="hljs-con-symbol">
    <w:name w:val="hljs-con-symbol"/>
    <w:basedOn w:val="DefaultParagraphFont"/>
    <w:uiPriority w:val="1"/>
    <w:unhideWhenUsed/>
    <w:rsid w:val="00A81A45"/>
    <w:rPr>
      <w:color w:val="F1FA8C"/>
    </w:rPr>
  </w:style>
  <w:style w:type="character" w:customStyle="1" w:styleId="hljs-con-symbol-slc">
    <w:name w:val="hljs-con-symbol-slc"/>
    <w:basedOn w:val="DefaultParagraphFont"/>
    <w:uiPriority w:val="1"/>
    <w:unhideWhenUsed/>
    <w:rsid w:val="00A81A45"/>
    <w:rPr>
      <w:b/>
      <w:bCs/>
      <w:color w:val="F1FA8C"/>
      <w:shd w:val="clear" w:color="auto" w:fill="44475A"/>
    </w:rPr>
  </w:style>
  <w:style w:type="character" w:customStyle="1" w:styleId="hljs-con-tag">
    <w:name w:val="hljs-con-tag"/>
    <w:basedOn w:val="DefaultParagraphFont"/>
    <w:uiPriority w:val="1"/>
    <w:unhideWhenUsed/>
    <w:rsid w:val="00A81A45"/>
    <w:rPr>
      <w:color w:val="F8F8F2"/>
      <w:shd w:val="clear" w:color="auto" w:fill="282A36"/>
    </w:rPr>
  </w:style>
  <w:style w:type="character" w:customStyle="1" w:styleId="hljs-con-tag-slc">
    <w:name w:val="hljs-con-tag-slc"/>
    <w:basedOn w:val="DefaultParagraphFont"/>
    <w:uiPriority w:val="1"/>
    <w:unhideWhenUsed/>
    <w:rsid w:val="00A81A45"/>
    <w:rPr>
      <w:b/>
      <w:bCs/>
      <w:color w:val="F8F8F2"/>
      <w:shd w:val="clear" w:color="auto" w:fill="44475A"/>
    </w:rPr>
  </w:style>
  <w:style w:type="character" w:customStyle="1" w:styleId="hljs-con-template-tag">
    <w:name w:val="hljs-con-template-tag"/>
    <w:basedOn w:val="DefaultParagraphFont"/>
    <w:uiPriority w:val="1"/>
    <w:unhideWhenUsed/>
    <w:rsid w:val="00A81A45"/>
    <w:rPr>
      <w:color w:val="F1FA8C"/>
    </w:rPr>
  </w:style>
  <w:style w:type="character" w:customStyle="1" w:styleId="hljs-con-template-tag-slc">
    <w:name w:val="hljs-con-template-tag-slc"/>
    <w:basedOn w:val="DefaultParagraphFont"/>
    <w:uiPriority w:val="1"/>
    <w:unhideWhenUsed/>
    <w:rsid w:val="00A81A45"/>
    <w:rPr>
      <w:b/>
      <w:bCs/>
      <w:color w:val="F1FA8C"/>
      <w:shd w:val="clear" w:color="auto" w:fill="44475A"/>
    </w:rPr>
  </w:style>
  <w:style w:type="character" w:customStyle="1" w:styleId="hljs-con-template-variable">
    <w:name w:val="hljs-con-template-variable"/>
    <w:basedOn w:val="DefaultParagraphFont"/>
    <w:uiPriority w:val="1"/>
    <w:unhideWhenUsed/>
    <w:rsid w:val="00A81A45"/>
    <w:rPr>
      <w:color w:val="F1FA8C"/>
    </w:rPr>
  </w:style>
  <w:style w:type="character" w:customStyle="1" w:styleId="hljs-con-template-variable-slc">
    <w:name w:val="hljs-con-template-variable-slc"/>
    <w:basedOn w:val="DefaultParagraphFont"/>
    <w:uiPriority w:val="1"/>
    <w:unhideWhenUsed/>
    <w:rsid w:val="00A81A45"/>
    <w:rPr>
      <w:b/>
      <w:bCs/>
      <w:color w:val="F1FA8C"/>
      <w:shd w:val="clear" w:color="auto" w:fill="44475A"/>
    </w:rPr>
  </w:style>
  <w:style w:type="character" w:customStyle="1" w:styleId="hljs-con-title">
    <w:name w:val="hljs-con-title"/>
    <w:basedOn w:val="DefaultParagraphFont"/>
    <w:uiPriority w:val="1"/>
    <w:unhideWhenUsed/>
    <w:rsid w:val="00A81A45"/>
    <w:rPr>
      <w:b/>
      <w:bCs/>
      <w:color w:val="50FA7B"/>
    </w:rPr>
  </w:style>
  <w:style w:type="character" w:customStyle="1" w:styleId="hljs-con-title-slc">
    <w:name w:val="hljs-con-title-slc"/>
    <w:basedOn w:val="DefaultParagraphFont"/>
    <w:uiPriority w:val="1"/>
    <w:unhideWhenUsed/>
    <w:rsid w:val="00A81A45"/>
    <w:rPr>
      <w:b/>
      <w:bCs/>
      <w:color w:val="50FA7B"/>
      <w:shd w:val="clear" w:color="auto" w:fill="44475A"/>
    </w:rPr>
  </w:style>
  <w:style w:type="character" w:customStyle="1" w:styleId="hljs-con-type">
    <w:name w:val="hljs-con-type"/>
    <w:basedOn w:val="DefaultParagraphFont"/>
    <w:uiPriority w:val="1"/>
    <w:unhideWhenUsed/>
    <w:rsid w:val="00A81A45"/>
    <w:rPr>
      <w:b/>
      <w:bCs/>
      <w:color w:val="F1FA8C"/>
    </w:rPr>
  </w:style>
  <w:style w:type="character" w:customStyle="1" w:styleId="hljs-con-type-slc">
    <w:name w:val="hljs-con-type-slc"/>
    <w:basedOn w:val="DefaultParagraphFont"/>
    <w:uiPriority w:val="1"/>
    <w:unhideWhenUsed/>
    <w:rsid w:val="00A81A45"/>
    <w:rPr>
      <w:b/>
      <w:bCs/>
      <w:color w:val="F1FA8C"/>
      <w:shd w:val="clear" w:color="auto" w:fill="44475A"/>
    </w:rPr>
  </w:style>
  <w:style w:type="character" w:customStyle="1" w:styleId="hljs-con-typing">
    <w:name w:val="hljs-con-typing"/>
    <w:basedOn w:val="DefaultParagraphFont"/>
    <w:uiPriority w:val="1"/>
    <w:unhideWhenUsed/>
    <w:rsid w:val="00A81A45"/>
    <w:rPr>
      <w:color w:val="F8F8F2"/>
      <w:shd w:val="clear" w:color="auto" w:fill="282A36"/>
    </w:rPr>
  </w:style>
  <w:style w:type="character" w:customStyle="1" w:styleId="hljs-con-typing-slc">
    <w:name w:val="hljs-con-typing-slc"/>
    <w:basedOn w:val="DefaultParagraphFont"/>
    <w:uiPriority w:val="1"/>
    <w:unhideWhenUsed/>
    <w:rsid w:val="00A81A45"/>
    <w:rPr>
      <w:b/>
      <w:bCs/>
      <w:color w:val="F8F8F2"/>
      <w:shd w:val="clear" w:color="auto" w:fill="44475A"/>
    </w:rPr>
  </w:style>
  <w:style w:type="character" w:customStyle="1" w:styleId="hljs-con-variable">
    <w:name w:val="hljs-con-variable"/>
    <w:basedOn w:val="DefaultParagraphFont"/>
    <w:uiPriority w:val="1"/>
    <w:unhideWhenUsed/>
    <w:rsid w:val="00A81A45"/>
    <w:rPr>
      <w:color w:val="F1FA8C"/>
    </w:rPr>
  </w:style>
  <w:style w:type="character" w:customStyle="1" w:styleId="hljs-con-variable-slc">
    <w:name w:val="hljs-con-variable-slc"/>
    <w:basedOn w:val="DefaultParagraphFont"/>
    <w:uiPriority w:val="1"/>
    <w:unhideWhenUsed/>
    <w:rsid w:val="00A81A45"/>
    <w:rPr>
      <w:b/>
      <w:bCs/>
      <w:color w:val="F1FA8C"/>
      <w:shd w:val="clear" w:color="auto" w:fill="44475A"/>
    </w:rPr>
  </w:style>
  <w:style w:type="character" w:customStyle="1" w:styleId="hljs-deletion">
    <w:name w:val="hljs-deletion"/>
    <w:basedOn w:val="DefaultParagraphFont"/>
    <w:uiPriority w:val="1"/>
    <w:unhideWhenUsed/>
    <w:rsid w:val="00A81A45"/>
    <w:rPr>
      <w:color w:val="E45649"/>
    </w:rPr>
  </w:style>
  <w:style w:type="character" w:customStyle="1" w:styleId="hljs-deletion-slc">
    <w:name w:val="hljs-deletion-slc"/>
    <w:basedOn w:val="hljs-deletion"/>
    <w:uiPriority w:val="1"/>
    <w:unhideWhenUsed/>
    <w:rsid w:val="00A81A45"/>
    <w:rPr>
      <w:b/>
      <w:bCs/>
      <w:color w:val="E45649"/>
      <w:sz w:val="20"/>
      <w:shd w:val="clear" w:color="auto" w:fill="D4D4D4"/>
    </w:rPr>
  </w:style>
  <w:style w:type="character" w:customStyle="1" w:styleId="hljs-doctag">
    <w:name w:val="hljs-doctag"/>
    <w:basedOn w:val="DefaultParagraphFont"/>
    <w:uiPriority w:val="1"/>
    <w:unhideWhenUsed/>
    <w:rsid w:val="00A81A45"/>
    <w:rPr>
      <w:color w:val="A626A4"/>
    </w:rPr>
  </w:style>
  <w:style w:type="character" w:customStyle="1" w:styleId="hljs-doctag-slc">
    <w:name w:val="hljs-doctag-slc"/>
    <w:basedOn w:val="hljs-doctag"/>
    <w:uiPriority w:val="1"/>
    <w:unhideWhenUsed/>
    <w:rsid w:val="00A81A45"/>
    <w:rPr>
      <w:b/>
      <w:bCs/>
      <w:color w:val="A626A4"/>
      <w:sz w:val="20"/>
      <w:shd w:val="clear" w:color="auto" w:fill="D4D4D4"/>
    </w:rPr>
  </w:style>
  <w:style w:type="character" w:customStyle="1" w:styleId="hljs-emphasis">
    <w:name w:val="hljs-emphasis"/>
    <w:basedOn w:val="DefaultParagraphFont"/>
    <w:uiPriority w:val="1"/>
    <w:unhideWhenUsed/>
    <w:rsid w:val="00A81A45"/>
    <w:rPr>
      <w:i/>
      <w:iCs/>
    </w:rPr>
  </w:style>
  <w:style w:type="character" w:customStyle="1" w:styleId="hljs-emphasis-slc">
    <w:name w:val="hljs-emphasis-slc"/>
    <w:basedOn w:val="hljs-emphasis"/>
    <w:uiPriority w:val="1"/>
    <w:unhideWhenUsed/>
    <w:rsid w:val="00A81A45"/>
    <w:rPr>
      <w:b/>
      <w:bCs/>
      <w:i/>
      <w:iCs/>
      <w:sz w:val="20"/>
      <w:shd w:val="clear" w:color="auto" w:fill="D4D4D4"/>
    </w:rPr>
  </w:style>
  <w:style w:type="character" w:customStyle="1" w:styleId="hljs-formula">
    <w:name w:val="hljs-formula"/>
    <w:basedOn w:val="DefaultParagraphFont"/>
    <w:uiPriority w:val="1"/>
    <w:unhideWhenUsed/>
    <w:rsid w:val="00A81A45"/>
    <w:rPr>
      <w:color w:val="A626A4"/>
    </w:rPr>
  </w:style>
  <w:style w:type="character" w:customStyle="1" w:styleId="hljs-formula-slc">
    <w:name w:val="hljs-formula-slc"/>
    <w:basedOn w:val="hljs-formula"/>
    <w:uiPriority w:val="1"/>
    <w:unhideWhenUsed/>
    <w:rsid w:val="00A81A45"/>
    <w:rPr>
      <w:b/>
      <w:bCs/>
      <w:color w:val="A626A4"/>
      <w:sz w:val="20"/>
      <w:shd w:val="clear" w:color="auto" w:fill="D4D4D4"/>
    </w:rPr>
  </w:style>
  <w:style w:type="character" w:customStyle="1" w:styleId="hljs-function">
    <w:name w:val="hljs-function"/>
    <w:basedOn w:val="DefaultParagraphFont"/>
    <w:uiPriority w:val="1"/>
    <w:unhideWhenUsed/>
    <w:rsid w:val="00A81A45"/>
  </w:style>
  <w:style w:type="character" w:customStyle="1" w:styleId="hljs-function-slc">
    <w:name w:val="hljs-function-slc"/>
    <w:basedOn w:val="hljs-function"/>
    <w:uiPriority w:val="1"/>
    <w:unhideWhenUsed/>
    <w:rsid w:val="00A81A45"/>
    <w:rPr>
      <w:b/>
      <w:bCs/>
      <w:sz w:val="20"/>
      <w:shd w:val="clear" w:color="auto" w:fill="D4D4D4"/>
    </w:rPr>
  </w:style>
  <w:style w:type="character" w:customStyle="1" w:styleId="hljs-keyword">
    <w:name w:val="hljs-keyword"/>
    <w:basedOn w:val="DefaultParagraphFont"/>
    <w:uiPriority w:val="1"/>
    <w:unhideWhenUsed/>
    <w:rsid w:val="00A81A45"/>
    <w:rPr>
      <w:color w:val="A626A4"/>
    </w:rPr>
  </w:style>
  <w:style w:type="character" w:customStyle="1" w:styleId="hljs-keyword-slc">
    <w:name w:val="hljs-keyword-slc"/>
    <w:basedOn w:val="hljs-keyword"/>
    <w:uiPriority w:val="1"/>
    <w:unhideWhenUsed/>
    <w:rsid w:val="00A81A45"/>
    <w:rPr>
      <w:b/>
      <w:bCs/>
      <w:color w:val="A626A4"/>
      <w:sz w:val="20"/>
      <w:shd w:val="clear" w:color="auto" w:fill="D4D4D4"/>
    </w:rPr>
  </w:style>
  <w:style w:type="character" w:customStyle="1" w:styleId="hljs-link">
    <w:name w:val="hljs-link"/>
    <w:basedOn w:val="DefaultParagraphFont"/>
    <w:uiPriority w:val="1"/>
    <w:unhideWhenUsed/>
    <w:rsid w:val="00A81A45"/>
    <w:rPr>
      <w:color w:val="4078F2"/>
      <w:u w:val="single"/>
    </w:rPr>
  </w:style>
  <w:style w:type="character" w:customStyle="1" w:styleId="hljs-link-slc">
    <w:name w:val="hljs-link-slc"/>
    <w:basedOn w:val="hljs-link"/>
    <w:uiPriority w:val="1"/>
    <w:unhideWhenUsed/>
    <w:rsid w:val="00A81A45"/>
    <w:rPr>
      <w:b/>
      <w:bCs/>
      <w:color w:val="4078F2"/>
      <w:sz w:val="20"/>
      <w:u w:val="single"/>
      <w:shd w:val="clear" w:color="auto" w:fill="D4D4D4"/>
    </w:rPr>
  </w:style>
  <w:style w:type="character" w:customStyle="1" w:styleId="hljs-literal">
    <w:name w:val="hljs-literal"/>
    <w:basedOn w:val="DefaultParagraphFont"/>
    <w:uiPriority w:val="1"/>
    <w:unhideWhenUsed/>
    <w:rsid w:val="00A81A45"/>
    <w:rPr>
      <w:color w:val="0184BB"/>
    </w:rPr>
  </w:style>
  <w:style w:type="character" w:customStyle="1" w:styleId="hljs-literal-slc">
    <w:name w:val="hljs-literal-slc"/>
    <w:basedOn w:val="hljs-literal"/>
    <w:uiPriority w:val="1"/>
    <w:unhideWhenUsed/>
    <w:rsid w:val="00A81A45"/>
    <w:rPr>
      <w:b/>
      <w:bCs/>
      <w:color w:val="0184BB"/>
      <w:sz w:val="20"/>
      <w:shd w:val="clear" w:color="auto" w:fill="D4D4D4"/>
    </w:rPr>
  </w:style>
  <w:style w:type="character" w:customStyle="1" w:styleId="hljs-meta">
    <w:name w:val="hljs-meta"/>
    <w:basedOn w:val="DefaultParagraphFont"/>
    <w:uiPriority w:val="1"/>
    <w:unhideWhenUsed/>
    <w:rsid w:val="00A81A45"/>
    <w:rPr>
      <w:color w:val="4078F2"/>
    </w:rPr>
  </w:style>
  <w:style w:type="character" w:customStyle="1" w:styleId="hljs-meta-keyword">
    <w:name w:val="hljs-meta-keyword"/>
    <w:basedOn w:val="DefaultParagraphFont"/>
    <w:uiPriority w:val="1"/>
    <w:unhideWhenUsed/>
    <w:rsid w:val="00A81A45"/>
  </w:style>
  <w:style w:type="character" w:customStyle="1" w:styleId="hljs-meta-keyword-slc">
    <w:name w:val="hljs-meta-keyword-slc"/>
    <w:basedOn w:val="hljs-meta-keyword"/>
    <w:uiPriority w:val="1"/>
    <w:unhideWhenUsed/>
    <w:rsid w:val="00A81A45"/>
    <w:rPr>
      <w:b/>
      <w:bCs/>
      <w:sz w:val="20"/>
      <w:shd w:val="clear" w:color="auto" w:fill="D4D4D4"/>
    </w:rPr>
  </w:style>
  <w:style w:type="character" w:customStyle="1" w:styleId="hljs-meta-slc">
    <w:name w:val="hljs-meta-slc"/>
    <w:basedOn w:val="hljs-meta"/>
    <w:uiPriority w:val="1"/>
    <w:unhideWhenUsed/>
    <w:rsid w:val="00A81A45"/>
    <w:rPr>
      <w:b/>
      <w:bCs/>
      <w:color w:val="4078F2"/>
      <w:sz w:val="20"/>
      <w:shd w:val="clear" w:color="auto" w:fill="D4D4D4"/>
    </w:rPr>
  </w:style>
  <w:style w:type="character" w:customStyle="1" w:styleId="hljs-meta-string">
    <w:name w:val="hljs-meta-string"/>
    <w:basedOn w:val="DefaultParagraphFont"/>
    <w:uiPriority w:val="1"/>
    <w:unhideWhenUsed/>
    <w:rsid w:val="00A81A45"/>
    <w:rPr>
      <w:color w:val="50A14F"/>
    </w:rPr>
  </w:style>
  <w:style w:type="character" w:customStyle="1" w:styleId="hljs-meta-string-slc">
    <w:name w:val="hljs-meta-string-slc"/>
    <w:basedOn w:val="hljs-meta-string"/>
    <w:uiPriority w:val="1"/>
    <w:unhideWhenUsed/>
    <w:rsid w:val="00A81A45"/>
    <w:rPr>
      <w:b/>
      <w:bCs/>
      <w:color w:val="50A14F"/>
      <w:sz w:val="20"/>
      <w:shd w:val="clear" w:color="auto" w:fill="D4D4D4"/>
    </w:rPr>
  </w:style>
  <w:style w:type="character" w:customStyle="1" w:styleId="hljs-module">
    <w:name w:val="hljs-module"/>
    <w:basedOn w:val="DefaultParagraphFont"/>
    <w:uiPriority w:val="1"/>
    <w:unhideWhenUsed/>
    <w:rsid w:val="00A81A45"/>
  </w:style>
  <w:style w:type="character" w:customStyle="1" w:styleId="hljs-module-access">
    <w:name w:val="hljs-module-access"/>
    <w:basedOn w:val="DefaultParagraphFont"/>
    <w:uiPriority w:val="1"/>
    <w:unhideWhenUsed/>
    <w:rsid w:val="00A81A45"/>
  </w:style>
  <w:style w:type="character" w:customStyle="1" w:styleId="hljs-module-access-slc">
    <w:name w:val="hljs-module-access-slc"/>
    <w:basedOn w:val="hljs-module-access"/>
    <w:uiPriority w:val="1"/>
    <w:unhideWhenUsed/>
    <w:rsid w:val="00A81A45"/>
    <w:rPr>
      <w:b/>
      <w:bCs/>
      <w:sz w:val="20"/>
      <w:shd w:val="clear" w:color="auto" w:fill="D4D4D4"/>
    </w:rPr>
  </w:style>
  <w:style w:type="character" w:customStyle="1" w:styleId="hljs-module-slc">
    <w:name w:val="hljs-module-slc"/>
    <w:basedOn w:val="hljs-module"/>
    <w:uiPriority w:val="1"/>
    <w:unhideWhenUsed/>
    <w:rsid w:val="00A81A45"/>
    <w:rPr>
      <w:b/>
      <w:bCs/>
      <w:sz w:val="20"/>
      <w:shd w:val="clear" w:color="auto" w:fill="D4D4D4"/>
    </w:rPr>
  </w:style>
  <w:style w:type="character" w:customStyle="1" w:styleId="hljs-name">
    <w:name w:val="hljs-name"/>
    <w:basedOn w:val="DefaultParagraphFont"/>
    <w:uiPriority w:val="1"/>
    <w:unhideWhenUsed/>
    <w:rsid w:val="00A81A45"/>
    <w:rPr>
      <w:color w:val="E45649"/>
    </w:rPr>
  </w:style>
  <w:style w:type="character" w:customStyle="1" w:styleId="hljs-name-slc">
    <w:name w:val="hljs-name-slc"/>
    <w:basedOn w:val="hljs-name"/>
    <w:uiPriority w:val="1"/>
    <w:unhideWhenUsed/>
    <w:rsid w:val="00A81A45"/>
    <w:rPr>
      <w:b/>
      <w:bCs/>
      <w:color w:val="E45649"/>
      <w:sz w:val="20"/>
      <w:shd w:val="clear" w:color="auto" w:fill="D4D4D4"/>
    </w:rPr>
  </w:style>
  <w:style w:type="character" w:customStyle="1" w:styleId="hljs-number">
    <w:name w:val="hljs-number"/>
    <w:basedOn w:val="DefaultParagraphFont"/>
    <w:unhideWhenUsed/>
    <w:rsid w:val="00A81A45"/>
    <w:rPr>
      <w:color w:val="986801"/>
    </w:rPr>
  </w:style>
  <w:style w:type="character" w:customStyle="1" w:styleId="hljs-number-slc">
    <w:name w:val="hljs-number-slc"/>
    <w:basedOn w:val="hljs-number"/>
    <w:uiPriority w:val="1"/>
    <w:unhideWhenUsed/>
    <w:rsid w:val="00A81A45"/>
    <w:rPr>
      <w:b/>
      <w:bCs/>
      <w:color w:val="986801"/>
      <w:sz w:val="20"/>
      <w:shd w:val="clear" w:color="auto" w:fill="D4D4D4"/>
    </w:rPr>
  </w:style>
  <w:style w:type="character" w:customStyle="1" w:styleId="hljs-operator">
    <w:name w:val="hljs-operator"/>
    <w:basedOn w:val="DefaultParagraphFont"/>
    <w:unhideWhenUsed/>
    <w:rsid w:val="00A81A45"/>
  </w:style>
  <w:style w:type="character" w:customStyle="1" w:styleId="hljs-operator-slc">
    <w:name w:val="hljs-operator-slc"/>
    <w:basedOn w:val="hljs-operator"/>
    <w:uiPriority w:val="1"/>
    <w:unhideWhenUsed/>
    <w:rsid w:val="00A81A45"/>
    <w:rPr>
      <w:b/>
      <w:bCs/>
      <w:sz w:val="20"/>
      <w:shd w:val="clear" w:color="auto" w:fill="D4D4D4"/>
    </w:rPr>
  </w:style>
  <w:style w:type="character" w:customStyle="1" w:styleId="hljs-params">
    <w:name w:val="hljs-params"/>
    <w:basedOn w:val="DefaultParagraphFont"/>
    <w:uiPriority w:val="1"/>
    <w:unhideWhenUsed/>
    <w:rsid w:val="00A81A45"/>
  </w:style>
  <w:style w:type="character" w:customStyle="1" w:styleId="hljs-params-slc">
    <w:name w:val="hljs-params-slc"/>
    <w:basedOn w:val="hljs-params"/>
    <w:uiPriority w:val="1"/>
    <w:unhideWhenUsed/>
    <w:rsid w:val="00A81A45"/>
    <w:rPr>
      <w:b/>
      <w:bCs/>
      <w:sz w:val="20"/>
      <w:shd w:val="clear" w:color="auto" w:fill="D4D4D4"/>
    </w:rPr>
  </w:style>
  <w:style w:type="character" w:customStyle="1" w:styleId="hljs-pattern-match">
    <w:name w:val="hljs-pattern-match"/>
    <w:basedOn w:val="DefaultParagraphFont"/>
    <w:uiPriority w:val="1"/>
    <w:unhideWhenUsed/>
    <w:rsid w:val="00A81A45"/>
  </w:style>
  <w:style w:type="character" w:customStyle="1" w:styleId="hljs-pattern-match-slc">
    <w:name w:val="hljs-pattern-match-slc"/>
    <w:basedOn w:val="hljs-pattern-match"/>
    <w:uiPriority w:val="1"/>
    <w:unhideWhenUsed/>
    <w:rsid w:val="00A81A45"/>
    <w:rPr>
      <w:b/>
      <w:bCs/>
      <w:sz w:val="20"/>
      <w:shd w:val="clear" w:color="auto" w:fill="D4D4D4"/>
    </w:rPr>
  </w:style>
  <w:style w:type="character" w:customStyle="1" w:styleId="hljs-quote">
    <w:name w:val="hljs-quote"/>
    <w:basedOn w:val="DefaultParagraphFont"/>
    <w:uiPriority w:val="1"/>
    <w:unhideWhenUsed/>
    <w:rsid w:val="00A81A45"/>
    <w:rPr>
      <w:i/>
      <w:iCs/>
      <w:color w:val="A0A1A7"/>
    </w:rPr>
  </w:style>
  <w:style w:type="character" w:customStyle="1" w:styleId="hljs-quote-slc">
    <w:name w:val="hljs-quote-slc"/>
    <w:basedOn w:val="hljs-quote"/>
    <w:uiPriority w:val="1"/>
    <w:unhideWhenUsed/>
    <w:rsid w:val="00A81A45"/>
    <w:rPr>
      <w:b/>
      <w:bCs/>
      <w:i/>
      <w:iCs/>
      <w:color w:val="A0A1A7"/>
      <w:sz w:val="20"/>
      <w:shd w:val="clear" w:color="auto" w:fill="D4D4D4"/>
    </w:rPr>
  </w:style>
  <w:style w:type="character" w:customStyle="1" w:styleId="hljs-regexp">
    <w:name w:val="hljs-regexp"/>
    <w:basedOn w:val="DefaultParagraphFont"/>
    <w:uiPriority w:val="1"/>
    <w:unhideWhenUsed/>
    <w:rsid w:val="00A81A45"/>
    <w:rPr>
      <w:color w:val="50A14F"/>
    </w:rPr>
  </w:style>
  <w:style w:type="character" w:customStyle="1" w:styleId="hljs-regexp-slc">
    <w:name w:val="hljs-regexp-slc"/>
    <w:basedOn w:val="hljs-regexp"/>
    <w:uiPriority w:val="1"/>
    <w:unhideWhenUsed/>
    <w:rsid w:val="00A81A45"/>
    <w:rPr>
      <w:b/>
      <w:bCs/>
      <w:color w:val="50A14F"/>
      <w:sz w:val="20"/>
      <w:shd w:val="clear" w:color="auto" w:fill="D4D4D4"/>
    </w:rPr>
  </w:style>
  <w:style w:type="character" w:customStyle="1" w:styleId="hljs-section">
    <w:name w:val="hljs-section"/>
    <w:basedOn w:val="DefaultParagraphFont"/>
    <w:uiPriority w:val="1"/>
    <w:unhideWhenUsed/>
    <w:rsid w:val="00A81A45"/>
    <w:rPr>
      <w:color w:val="E45649"/>
    </w:rPr>
  </w:style>
  <w:style w:type="character" w:customStyle="1" w:styleId="hljs-section-slc">
    <w:name w:val="hljs-section-slc"/>
    <w:basedOn w:val="hljs-section"/>
    <w:uiPriority w:val="1"/>
    <w:unhideWhenUsed/>
    <w:rsid w:val="00A81A45"/>
    <w:rPr>
      <w:b/>
      <w:bCs/>
      <w:color w:val="E45649"/>
      <w:sz w:val="20"/>
      <w:shd w:val="clear" w:color="auto" w:fill="D4D4D4"/>
    </w:rPr>
  </w:style>
  <w:style w:type="character" w:customStyle="1" w:styleId="hljs-selector-attr">
    <w:name w:val="hljs-selector-attr"/>
    <w:basedOn w:val="DefaultParagraphFont"/>
    <w:uiPriority w:val="1"/>
    <w:unhideWhenUsed/>
    <w:rsid w:val="00A81A45"/>
    <w:rPr>
      <w:color w:val="986801"/>
    </w:rPr>
  </w:style>
  <w:style w:type="character" w:customStyle="1" w:styleId="hljs-selector-attr-slc">
    <w:name w:val="hljs-selector-attr-slc"/>
    <w:basedOn w:val="hljs-selector-attr"/>
    <w:uiPriority w:val="1"/>
    <w:unhideWhenUsed/>
    <w:rsid w:val="00A81A45"/>
    <w:rPr>
      <w:b/>
      <w:bCs/>
      <w:color w:val="986801"/>
      <w:sz w:val="20"/>
      <w:shd w:val="clear" w:color="auto" w:fill="D4D4D4"/>
    </w:rPr>
  </w:style>
  <w:style w:type="character" w:customStyle="1" w:styleId="hljs-selector-class">
    <w:name w:val="hljs-selector-class"/>
    <w:basedOn w:val="DefaultParagraphFont"/>
    <w:uiPriority w:val="1"/>
    <w:unhideWhenUsed/>
    <w:rsid w:val="00A81A45"/>
    <w:rPr>
      <w:color w:val="986801"/>
    </w:rPr>
  </w:style>
  <w:style w:type="character" w:customStyle="1" w:styleId="hljs-selector-class-slc">
    <w:name w:val="hljs-selector-class-slc"/>
    <w:basedOn w:val="hljs-selector-class"/>
    <w:uiPriority w:val="1"/>
    <w:unhideWhenUsed/>
    <w:rsid w:val="00A81A45"/>
    <w:rPr>
      <w:b/>
      <w:bCs/>
      <w:color w:val="986801"/>
      <w:sz w:val="20"/>
      <w:shd w:val="clear" w:color="auto" w:fill="D4D4D4"/>
    </w:rPr>
  </w:style>
  <w:style w:type="character" w:customStyle="1" w:styleId="hljs-selector-id">
    <w:name w:val="hljs-selector-id"/>
    <w:basedOn w:val="DefaultParagraphFont"/>
    <w:uiPriority w:val="1"/>
    <w:unhideWhenUsed/>
    <w:rsid w:val="00A81A45"/>
    <w:rPr>
      <w:color w:val="4078F2"/>
    </w:rPr>
  </w:style>
  <w:style w:type="character" w:customStyle="1" w:styleId="hljs-selector-id-slc">
    <w:name w:val="hljs-selector-id-slc"/>
    <w:basedOn w:val="hljs-selector-id"/>
    <w:uiPriority w:val="1"/>
    <w:unhideWhenUsed/>
    <w:rsid w:val="00A81A45"/>
    <w:rPr>
      <w:b/>
      <w:bCs/>
      <w:color w:val="4078F2"/>
      <w:sz w:val="20"/>
      <w:shd w:val="clear" w:color="auto" w:fill="D4D4D4"/>
    </w:rPr>
  </w:style>
  <w:style w:type="character" w:customStyle="1" w:styleId="hljs-selector-pseudo">
    <w:name w:val="hljs-selector-pseudo"/>
    <w:basedOn w:val="DefaultParagraphFont"/>
    <w:uiPriority w:val="1"/>
    <w:unhideWhenUsed/>
    <w:rsid w:val="00A81A45"/>
    <w:rPr>
      <w:color w:val="986801"/>
    </w:rPr>
  </w:style>
  <w:style w:type="character" w:customStyle="1" w:styleId="hljs-selector-pseudo-slc">
    <w:name w:val="hljs-selector-pseudo-slc"/>
    <w:basedOn w:val="hljs-selector-pseudo"/>
    <w:uiPriority w:val="1"/>
    <w:unhideWhenUsed/>
    <w:rsid w:val="00A81A45"/>
    <w:rPr>
      <w:b/>
      <w:bCs/>
      <w:color w:val="986801"/>
      <w:sz w:val="20"/>
      <w:shd w:val="clear" w:color="auto" w:fill="D4D4D4"/>
    </w:rPr>
  </w:style>
  <w:style w:type="character" w:customStyle="1" w:styleId="hljs-selector-tag">
    <w:name w:val="hljs-selector-tag"/>
    <w:basedOn w:val="DefaultParagraphFont"/>
    <w:uiPriority w:val="1"/>
    <w:unhideWhenUsed/>
    <w:rsid w:val="00A81A45"/>
    <w:rPr>
      <w:color w:val="E45649"/>
    </w:rPr>
  </w:style>
  <w:style w:type="character" w:customStyle="1" w:styleId="hljs-selector-tag-slc">
    <w:name w:val="hljs-selector-tag-slc"/>
    <w:basedOn w:val="hljs-selector-tag"/>
    <w:uiPriority w:val="1"/>
    <w:unhideWhenUsed/>
    <w:rsid w:val="00A81A45"/>
    <w:rPr>
      <w:b/>
      <w:bCs/>
      <w:color w:val="E45649"/>
      <w:sz w:val="20"/>
      <w:shd w:val="clear" w:color="auto" w:fill="D4D4D4"/>
    </w:rPr>
  </w:style>
  <w:style w:type="character" w:customStyle="1" w:styleId="hljs-slc">
    <w:name w:val="hljs-slc"/>
    <w:basedOn w:val="DefaultParagraphFont"/>
    <w:uiPriority w:val="1"/>
    <w:unhideWhenUsed/>
    <w:rsid w:val="00A81A45"/>
    <w:rPr>
      <w:b/>
      <w:bCs/>
      <w:shd w:val="clear" w:color="auto" w:fill="D4D4D4"/>
      <w:lang w:val="en-IN"/>
    </w:rPr>
  </w:style>
  <w:style w:type="character" w:customStyle="1" w:styleId="hljs-string">
    <w:name w:val="hljs-string"/>
    <w:basedOn w:val="DefaultParagraphFont"/>
    <w:uiPriority w:val="1"/>
    <w:unhideWhenUsed/>
    <w:rsid w:val="00A81A45"/>
    <w:rPr>
      <w:color w:val="50A14F"/>
    </w:rPr>
  </w:style>
  <w:style w:type="character" w:customStyle="1" w:styleId="hljs-string-slc">
    <w:name w:val="hljs-string-slc"/>
    <w:basedOn w:val="hljs-string"/>
    <w:uiPriority w:val="1"/>
    <w:unhideWhenUsed/>
    <w:rsid w:val="00A81A45"/>
    <w:rPr>
      <w:b/>
      <w:bCs/>
      <w:color w:val="50A14F"/>
      <w:sz w:val="20"/>
      <w:shd w:val="clear" w:color="auto" w:fill="D4D4D4"/>
    </w:rPr>
  </w:style>
  <w:style w:type="character" w:customStyle="1" w:styleId="hljs-strong">
    <w:name w:val="hljs-strong"/>
    <w:basedOn w:val="DefaultParagraphFont"/>
    <w:uiPriority w:val="1"/>
    <w:unhideWhenUsed/>
    <w:rsid w:val="00A81A45"/>
    <w:rPr>
      <w:b/>
      <w:bCs/>
    </w:rPr>
  </w:style>
  <w:style w:type="character" w:customStyle="1" w:styleId="hljs-strong-slc">
    <w:name w:val="hljs-strong-slc"/>
    <w:basedOn w:val="hljs-strong"/>
    <w:uiPriority w:val="1"/>
    <w:unhideWhenUsed/>
    <w:rsid w:val="00A81A45"/>
    <w:rPr>
      <w:b/>
      <w:bCs/>
      <w:sz w:val="20"/>
      <w:shd w:val="clear" w:color="auto" w:fill="D4D4D4"/>
    </w:rPr>
  </w:style>
  <w:style w:type="character" w:customStyle="1" w:styleId="hljs-subst">
    <w:name w:val="hljs-subst"/>
    <w:basedOn w:val="DefaultParagraphFont"/>
    <w:uiPriority w:val="1"/>
    <w:unhideWhenUsed/>
    <w:rsid w:val="00A81A45"/>
    <w:rPr>
      <w:color w:val="E45649"/>
    </w:rPr>
  </w:style>
  <w:style w:type="character" w:customStyle="1" w:styleId="hljs-subst-slc">
    <w:name w:val="hljs-subst-slc"/>
    <w:basedOn w:val="hljs-subst"/>
    <w:uiPriority w:val="1"/>
    <w:unhideWhenUsed/>
    <w:rsid w:val="00A81A45"/>
    <w:rPr>
      <w:b/>
      <w:bCs/>
      <w:color w:val="E45649"/>
      <w:sz w:val="20"/>
      <w:shd w:val="clear" w:color="auto" w:fill="D4D4D4"/>
    </w:rPr>
  </w:style>
  <w:style w:type="character" w:customStyle="1" w:styleId="hljs-symbol">
    <w:name w:val="hljs-symbol"/>
    <w:basedOn w:val="DefaultParagraphFont"/>
    <w:uiPriority w:val="1"/>
    <w:unhideWhenUsed/>
    <w:rsid w:val="00A81A45"/>
    <w:rPr>
      <w:color w:val="4078F2"/>
    </w:rPr>
  </w:style>
  <w:style w:type="character" w:customStyle="1" w:styleId="hljs-symbol-slc">
    <w:name w:val="hljs-symbol-slc"/>
    <w:basedOn w:val="hljs-symbol"/>
    <w:uiPriority w:val="1"/>
    <w:unhideWhenUsed/>
    <w:rsid w:val="00A81A45"/>
    <w:rPr>
      <w:b/>
      <w:bCs/>
      <w:color w:val="4078F2"/>
      <w:sz w:val="20"/>
      <w:shd w:val="clear" w:color="auto" w:fill="D4D4D4"/>
    </w:rPr>
  </w:style>
  <w:style w:type="character" w:customStyle="1" w:styleId="hljs-tag">
    <w:name w:val="hljs-tag"/>
    <w:basedOn w:val="DefaultParagraphFont"/>
    <w:uiPriority w:val="1"/>
    <w:unhideWhenUsed/>
    <w:rsid w:val="00A81A45"/>
  </w:style>
  <w:style w:type="character" w:customStyle="1" w:styleId="hljs-tag-slc">
    <w:name w:val="hljs-tag-slc"/>
    <w:basedOn w:val="hljs-tag"/>
    <w:uiPriority w:val="1"/>
    <w:unhideWhenUsed/>
    <w:rsid w:val="00A81A45"/>
    <w:rPr>
      <w:b/>
      <w:bCs/>
      <w:sz w:val="20"/>
      <w:shd w:val="clear" w:color="auto" w:fill="D4D4D4"/>
    </w:rPr>
  </w:style>
  <w:style w:type="character" w:customStyle="1" w:styleId="hljs-template-tag">
    <w:name w:val="hljs-template-tag"/>
    <w:basedOn w:val="DefaultParagraphFont"/>
    <w:uiPriority w:val="1"/>
    <w:unhideWhenUsed/>
    <w:rsid w:val="00A81A45"/>
  </w:style>
  <w:style w:type="character" w:customStyle="1" w:styleId="hljs-template-tag-slc">
    <w:name w:val="hljs-template-tag-slc"/>
    <w:basedOn w:val="hljs-template-tag"/>
    <w:uiPriority w:val="1"/>
    <w:unhideWhenUsed/>
    <w:rsid w:val="00A81A45"/>
    <w:rPr>
      <w:b/>
      <w:bCs/>
      <w:sz w:val="20"/>
      <w:shd w:val="clear" w:color="auto" w:fill="D4D4D4"/>
    </w:rPr>
  </w:style>
  <w:style w:type="character" w:customStyle="1" w:styleId="hljs-template-variable">
    <w:name w:val="hljs-template-variable"/>
    <w:basedOn w:val="DefaultParagraphFont"/>
    <w:uiPriority w:val="1"/>
    <w:unhideWhenUsed/>
    <w:rsid w:val="00A81A45"/>
    <w:rPr>
      <w:color w:val="986801"/>
    </w:rPr>
  </w:style>
  <w:style w:type="character" w:customStyle="1" w:styleId="hljs-template-variable-slc">
    <w:name w:val="hljs-template-variable-slc"/>
    <w:basedOn w:val="hljs-template-variable"/>
    <w:uiPriority w:val="1"/>
    <w:unhideWhenUsed/>
    <w:rsid w:val="00A81A45"/>
    <w:rPr>
      <w:b/>
      <w:bCs/>
      <w:color w:val="986801"/>
      <w:sz w:val="20"/>
      <w:shd w:val="clear" w:color="auto" w:fill="D4D4D4"/>
    </w:rPr>
  </w:style>
  <w:style w:type="character" w:customStyle="1" w:styleId="hljs-title">
    <w:name w:val="hljs-title"/>
    <w:basedOn w:val="DefaultParagraphFont"/>
    <w:uiPriority w:val="1"/>
    <w:unhideWhenUsed/>
    <w:rsid w:val="00A81A45"/>
    <w:rPr>
      <w:color w:val="4078F2"/>
    </w:rPr>
  </w:style>
  <w:style w:type="character" w:customStyle="1" w:styleId="hljs-title-slc">
    <w:name w:val="hljs-title-slc"/>
    <w:basedOn w:val="hljs-title"/>
    <w:uiPriority w:val="1"/>
    <w:unhideWhenUsed/>
    <w:rsid w:val="00A81A45"/>
    <w:rPr>
      <w:b/>
      <w:bCs/>
      <w:color w:val="4078F2"/>
      <w:sz w:val="20"/>
      <w:shd w:val="clear" w:color="auto" w:fill="D4D4D4"/>
    </w:rPr>
  </w:style>
  <w:style w:type="character" w:customStyle="1" w:styleId="hljs-type">
    <w:name w:val="hljs-type"/>
    <w:basedOn w:val="DefaultParagraphFont"/>
    <w:uiPriority w:val="1"/>
    <w:unhideWhenUsed/>
    <w:rsid w:val="00A81A45"/>
    <w:rPr>
      <w:color w:val="986801"/>
    </w:rPr>
  </w:style>
  <w:style w:type="character" w:customStyle="1" w:styleId="hljs-type-slc">
    <w:name w:val="hljs-type-slc"/>
    <w:basedOn w:val="hljs-type"/>
    <w:uiPriority w:val="1"/>
    <w:unhideWhenUsed/>
    <w:rsid w:val="00A81A45"/>
    <w:rPr>
      <w:b/>
      <w:bCs/>
      <w:color w:val="986801"/>
      <w:sz w:val="20"/>
      <w:shd w:val="clear" w:color="auto" w:fill="D4D4D4"/>
    </w:rPr>
  </w:style>
  <w:style w:type="character" w:customStyle="1" w:styleId="hljs-typing">
    <w:name w:val="hljs-typing"/>
    <w:basedOn w:val="DefaultParagraphFont"/>
    <w:uiPriority w:val="1"/>
    <w:unhideWhenUsed/>
    <w:rsid w:val="00A81A45"/>
  </w:style>
  <w:style w:type="character" w:customStyle="1" w:styleId="hljs-typing-slc">
    <w:name w:val="hljs-typing-slc"/>
    <w:basedOn w:val="hljs-typing"/>
    <w:uiPriority w:val="1"/>
    <w:unhideWhenUsed/>
    <w:rsid w:val="00A81A45"/>
    <w:rPr>
      <w:b/>
      <w:bCs/>
      <w:sz w:val="20"/>
      <w:shd w:val="clear" w:color="auto" w:fill="D4D4D4"/>
    </w:rPr>
  </w:style>
  <w:style w:type="character" w:customStyle="1" w:styleId="hljs-variable">
    <w:name w:val="hljs-variable"/>
    <w:basedOn w:val="DefaultParagraphFont"/>
    <w:unhideWhenUsed/>
    <w:rsid w:val="00A81A45"/>
    <w:rPr>
      <w:color w:val="986801"/>
    </w:rPr>
  </w:style>
  <w:style w:type="character" w:customStyle="1" w:styleId="hljs-variable-slc">
    <w:name w:val="hljs-variable-slc"/>
    <w:basedOn w:val="hljs-variable"/>
    <w:uiPriority w:val="1"/>
    <w:unhideWhenUsed/>
    <w:rsid w:val="00A81A45"/>
    <w:rPr>
      <w:b/>
      <w:bCs/>
      <w:color w:val="986801"/>
      <w:sz w:val="20"/>
      <w:shd w:val="clear" w:color="auto" w:fill="D4D4D4"/>
    </w:rPr>
  </w:style>
  <w:style w:type="paragraph" w:customStyle="1" w:styleId="HS-ChapterNumber">
    <w:name w:val="HS - ChapterNumber"/>
    <w:next w:val="Normal"/>
    <w:rsid w:val="00A81A45"/>
    <w:pPr>
      <w:spacing w:after="450" w:line="240" w:lineRule="auto"/>
    </w:pPr>
    <w:rPr>
      <w:rFonts w:ascii="Jost* Medium" w:eastAsia="Times New Roman" w:hAnsi="Jost* Medium"/>
      <w:bCs/>
      <w:color w:val="000000"/>
      <w:kern w:val="32"/>
      <w:sz w:val="168"/>
      <w:szCs w:val="32"/>
      <w:lang w:val="en-GB"/>
    </w:rPr>
  </w:style>
  <w:style w:type="paragraph" w:customStyle="1" w:styleId="HS-ChapterTitle">
    <w:name w:val="HS - ChapterTitle"/>
    <w:next w:val="P0-Paragraph"/>
    <w:rsid w:val="00A81A45"/>
    <w:pPr>
      <w:spacing w:after="720" w:line="240" w:lineRule="auto"/>
    </w:pPr>
    <w:rPr>
      <w:rFonts w:ascii="Jost* Medium" w:eastAsia="Times New Roman" w:hAnsi="Jost* Medium"/>
      <w:bCs/>
      <w:color w:val="000000"/>
      <w:kern w:val="32"/>
      <w:sz w:val="56"/>
      <w:szCs w:val="32"/>
      <w:lang w:val="en-GB"/>
    </w:rPr>
  </w:style>
  <w:style w:type="paragraph" w:customStyle="1" w:styleId="HS-Heading1">
    <w:name w:val="HS - Heading 1"/>
    <w:next w:val="P0-Paragraph"/>
    <w:link w:val="HS-Heading1Char"/>
    <w:qFormat/>
    <w:rsid w:val="00A81A45"/>
    <w:pPr>
      <w:keepNext/>
      <w:spacing w:before="90" w:after="50" w:line="240" w:lineRule="auto"/>
      <w:outlineLvl w:val="0"/>
    </w:pPr>
    <w:rPr>
      <w:rFonts w:ascii="Jost*" w:eastAsia="Times New Roman" w:hAnsi="Jost*" w:cs="Times New Roman"/>
      <w:b/>
      <w:sz w:val="32"/>
      <w:szCs w:val="24"/>
      <w:lang w:val="en-US"/>
    </w:rPr>
  </w:style>
  <w:style w:type="character" w:customStyle="1" w:styleId="HS-Heading1Char">
    <w:name w:val="HS - Heading 1 Char"/>
    <w:basedOn w:val="DefaultParagraphFont"/>
    <w:link w:val="HS-Heading1"/>
    <w:rsid w:val="00A81A45"/>
    <w:rPr>
      <w:rFonts w:ascii="Jost*" w:eastAsia="Times New Roman" w:hAnsi="Jost*" w:cs="Times New Roman"/>
      <w:b/>
      <w:sz w:val="32"/>
      <w:szCs w:val="24"/>
      <w:lang w:val="en-US"/>
    </w:rPr>
  </w:style>
  <w:style w:type="paragraph" w:customStyle="1" w:styleId="HS-Heading2">
    <w:name w:val="HS - Heading 2"/>
    <w:basedOn w:val="HS-Heading1"/>
    <w:next w:val="P0-Paragraph"/>
    <w:rsid w:val="00A81A45"/>
    <w:pPr>
      <w:outlineLvl w:val="1"/>
    </w:pPr>
    <w:rPr>
      <w:sz w:val="28"/>
    </w:rPr>
  </w:style>
  <w:style w:type="paragraph" w:customStyle="1" w:styleId="HS-Heading3">
    <w:name w:val="HS - Heading 3"/>
    <w:basedOn w:val="HS-Heading1"/>
    <w:next w:val="P0-Paragraph"/>
    <w:rsid w:val="00A81A45"/>
    <w:pPr>
      <w:spacing w:before="72"/>
      <w:outlineLvl w:val="2"/>
    </w:pPr>
    <w:rPr>
      <w:sz w:val="26"/>
    </w:rPr>
  </w:style>
  <w:style w:type="paragraph" w:customStyle="1" w:styleId="HS-Heading4">
    <w:name w:val="HS - Heading 4"/>
    <w:basedOn w:val="HS-Heading1"/>
    <w:next w:val="P0-Paragraph"/>
    <w:rsid w:val="00A81A45"/>
    <w:pPr>
      <w:spacing w:before="72"/>
      <w:outlineLvl w:val="3"/>
    </w:pPr>
    <w:rPr>
      <w:sz w:val="24"/>
    </w:rPr>
  </w:style>
  <w:style w:type="paragraph" w:customStyle="1" w:styleId="HS-Heading5">
    <w:name w:val="HS - Heading 5"/>
    <w:basedOn w:val="HS-Heading1"/>
    <w:next w:val="P0-Paragraph"/>
    <w:rsid w:val="00A81A45"/>
    <w:pPr>
      <w:spacing w:before="50"/>
      <w:outlineLvl w:val="4"/>
    </w:pPr>
    <w:rPr>
      <w:rFonts w:ascii="Jost* Semi" w:hAnsi="Jost* Semi"/>
      <w:b w:val="0"/>
      <w:sz w:val="24"/>
    </w:rPr>
  </w:style>
  <w:style w:type="paragraph" w:customStyle="1" w:styleId="HS-Heading6">
    <w:name w:val="HS - Heading 6"/>
    <w:basedOn w:val="HS-Heading1"/>
    <w:next w:val="P0-Paragraph"/>
    <w:rsid w:val="00A81A45"/>
    <w:pPr>
      <w:spacing w:before="50"/>
      <w:outlineLvl w:val="5"/>
    </w:pPr>
    <w:rPr>
      <w:rFonts w:ascii="Jost* Semi" w:hAnsi="Jost* Semi"/>
      <w:b w:val="0"/>
      <w:sz w:val="24"/>
    </w:rPr>
  </w:style>
  <w:style w:type="paragraph" w:customStyle="1" w:styleId="HS-MainHeading">
    <w:name w:val="HS - MainHeading"/>
    <w:basedOn w:val="HS-ChapterTitle"/>
    <w:rsid w:val="00A81A45"/>
    <w:pPr>
      <w:spacing w:before="900"/>
      <w:jc w:val="right"/>
    </w:pPr>
    <w:rPr>
      <w:rFonts w:ascii="Jost* Semi" w:hAnsi="Jost* Semi"/>
    </w:rPr>
  </w:style>
  <w:style w:type="paragraph" w:customStyle="1" w:styleId="HS-PartNumber">
    <w:name w:val="HS - PartNumber"/>
    <w:basedOn w:val="HS-ChapterTitle"/>
    <w:next w:val="Normal"/>
    <w:rsid w:val="00A81A45"/>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A81A45"/>
    <w:rPr>
      <w:rFonts w:ascii="Jost*" w:hAnsi="Jost*"/>
      <w:sz w:val="72"/>
    </w:rPr>
  </w:style>
  <w:style w:type="paragraph" w:customStyle="1" w:styleId="I0-InfoBox">
    <w:name w:val="I0 - InfoBox"/>
    <w:basedOn w:val="P0-Paragraph"/>
    <w:link w:val="I0-InfoBoxChar"/>
    <w:qFormat/>
    <w:rsid w:val="00A81A45"/>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A81A45"/>
    <w:rPr>
      <w:rFonts w:ascii="Crimson Pro" w:eastAsia="Times New Roman" w:hAnsi="Crimson Pro" w:cs="Times New Roman"/>
      <w:sz w:val="20"/>
      <w:szCs w:val="24"/>
      <w:shd w:val="clear" w:color="auto" w:fill="FFFFFF"/>
      <w:lang w:val="en-US"/>
    </w:rPr>
  </w:style>
  <w:style w:type="paragraph" w:customStyle="1" w:styleId="I0-InfoBoxBullet">
    <w:name w:val="I0 - InfoBoxBullet"/>
    <w:basedOn w:val="I0-InfoBox"/>
    <w:qFormat/>
    <w:rsid w:val="00A81A45"/>
    <w:pPr>
      <w:numPr>
        <w:numId w:val="11"/>
      </w:numPr>
      <w:spacing w:after="0"/>
      <w:ind w:left="360"/>
      <w:contextualSpacing/>
    </w:pPr>
  </w:style>
  <w:style w:type="paragraph" w:customStyle="1" w:styleId="I0-InfoBoxFigure">
    <w:name w:val="I0 - InfoBoxFigure"/>
    <w:basedOn w:val="I0-InfoBox"/>
    <w:qFormat/>
    <w:rsid w:val="00A81A45"/>
    <w:pPr>
      <w:jc w:val="center"/>
    </w:pPr>
    <w:rPr>
      <w:sz w:val="16"/>
    </w:rPr>
  </w:style>
  <w:style w:type="paragraph" w:customStyle="1" w:styleId="I0-InfoBoxCaption">
    <w:name w:val="I0 - InfoBoxCaption"/>
    <w:basedOn w:val="I0-InfoBoxFigure"/>
    <w:rsid w:val="00A81A45"/>
  </w:style>
  <w:style w:type="paragraph" w:customStyle="1" w:styleId="I0-InfoBoxCenter">
    <w:name w:val="I0 - InfoBoxCenter"/>
    <w:basedOn w:val="I0-InfoBox"/>
    <w:rsid w:val="00A81A45"/>
    <w:pPr>
      <w:jc w:val="center"/>
    </w:pPr>
  </w:style>
  <w:style w:type="paragraph" w:customStyle="1" w:styleId="I0-InfoBoxCode">
    <w:name w:val="I0 - InfoBoxCode"/>
    <w:basedOn w:val="I0-InfoBox"/>
    <w:rsid w:val="00A81A45"/>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A81A45"/>
    <w:pPr>
      <w:shd w:val="clear" w:color="auto" w:fill="282A36"/>
    </w:pPr>
    <w:rPr>
      <w:color w:val="F8F8F2"/>
    </w:rPr>
  </w:style>
  <w:style w:type="paragraph" w:customStyle="1" w:styleId="I0-InfoBoxNumberedList">
    <w:name w:val="I0 - InfoBoxNumberedList"/>
    <w:basedOn w:val="I0-InfoBoxBullet"/>
    <w:rsid w:val="00A81A45"/>
    <w:pPr>
      <w:numPr>
        <w:numId w:val="1"/>
      </w:numPr>
      <w:ind w:left="360"/>
    </w:pPr>
  </w:style>
  <w:style w:type="paragraph" w:customStyle="1" w:styleId="L1-Bullet">
    <w:name w:val="L1 - Bullet"/>
    <w:basedOn w:val="P0-Paragraph"/>
    <w:autoRedefine/>
    <w:rsid w:val="00A81A45"/>
    <w:pPr>
      <w:numPr>
        <w:numId w:val="13"/>
      </w:numPr>
      <w:tabs>
        <w:tab w:val="left" w:pos="360"/>
      </w:tabs>
      <w:suppressAutoHyphens/>
      <w:spacing w:after="126"/>
      <w:ind w:left="990"/>
      <w:contextualSpacing/>
    </w:pPr>
  </w:style>
  <w:style w:type="paragraph" w:customStyle="1" w:styleId="L1-Alphabet">
    <w:name w:val="L1 - Alphabet"/>
    <w:basedOn w:val="L1-Bullet"/>
    <w:rsid w:val="00A81A45"/>
    <w:pPr>
      <w:numPr>
        <w:numId w:val="2"/>
      </w:numPr>
      <w:spacing w:after="2"/>
      <w:ind w:left="990"/>
    </w:pPr>
  </w:style>
  <w:style w:type="paragraph" w:customStyle="1" w:styleId="L1-Numbered">
    <w:name w:val="L1 - Numbered"/>
    <w:basedOn w:val="L1-Bullet"/>
    <w:rsid w:val="00A81A45"/>
    <w:pPr>
      <w:numPr>
        <w:numId w:val="3"/>
      </w:numPr>
      <w:ind w:left="990" w:hanging="360"/>
    </w:pPr>
  </w:style>
  <w:style w:type="paragraph" w:customStyle="1" w:styleId="L2-Bullet">
    <w:name w:val="L2 - Bullet"/>
    <w:basedOn w:val="L1-Bullet"/>
    <w:rsid w:val="00A81A45"/>
    <w:pPr>
      <w:ind w:left="1620"/>
    </w:pPr>
  </w:style>
  <w:style w:type="paragraph" w:customStyle="1" w:styleId="L2-Alphabet">
    <w:name w:val="L2 - Alphabet"/>
    <w:basedOn w:val="L2-Bullet"/>
    <w:qFormat/>
    <w:rsid w:val="00A81A45"/>
    <w:pPr>
      <w:numPr>
        <w:numId w:val="5"/>
      </w:numPr>
      <w:ind w:left="1620"/>
    </w:pPr>
    <w:rPr>
      <w:bCs/>
    </w:rPr>
  </w:style>
  <w:style w:type="paragraph" w:customStyle="1" w:styleId="L2-Numbered">
    <w:name w:val="L2 - Numbered"/>
    <w:basedOn w:val="L2-Bullet"/>
    <w:rsid w:val="00A81A45"/>
    <w:pPr>
      <w:numPr>
        <w:numId w:val="6"/>
      </w:numPr>
      <w:ind w:left="1620"/>
    </w:pPr>
  </w:style>
  <w:style w:type="paragraph" w:customStyle="1" w:styleId="L3-Bullet">
    <w:name w:val="L3 - Bullet"/>
    <w:basedOn w:val="L2-Bullet"/>
    <w:rsid w:val="00A81A45"/>
    <w:pPr>
      <w:ind w:left="2250"/>
    </w:pPr>
  </w:style>
  <w:style w:type="paragraph" w:customStyle="1" w:styleId="L3-Alphabet">
    <w:name w:val="L3 - Alphabet"/>
    <w:basedOn w:val="L3-Bullet"/>
    <w:rsid w:val="00A81A45"/>
    <w:pPr>
      <w:numPr>
        <w:numId w:val="8"/>
      </w:numPr>
      <w:ind w:left="2250"/>
    </w:pPr>
  </w:style>
  <w:style w:type="paragraph" w:customStyle="1" w:styleId="L3-Numbered">
    <w:name w:val="L3 - Numbered"/>
    <w:basedOn w:val="L3-Bullet"/>
    <w:rsid w:val="00A81A45"/>
    <w:pPr>
      <w:numPr>
        <w:numId w:val="9"/>
      </w:numPr>
      <w:ind w:left="2250"/>
    </w:pPr>
  </w:style>
  <w:style w:type="paragraph" w:customStyle="1" w:styleId="P0-ParagraphCenter">
    <w:name w:val="P0 - ParagraphCenter"/>
    <w:basedOn w:val="P0-Paragraph"/>
    <w:rsid w:val="00A81A45"/>
    <w:pPr>
      <w:jc w:val="center"/>
    </w:pPr>
  </w:style>
  <w:style w:type="paragraph" w:customStyle="1" w:styleId="P1-Paragraph">
    <w:name w:val="P1 - Paragraph"/>
    <w:basedOn w:val="L1-Bullet"/>
    <w:rsid w:val="00A81A45"/>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A81A45"/>
    <w:pPr>
      <w:ind w:left="634"/>
      <w:jc w:val="center"/>
    </w:pPr>
  </w:style>
  <w:style w:type="paragraph" w:customStyle="1" w:styleId="P2-Paragraph">
    <w:name w:val="P2 - Paragraph"/>
    <w:basedOn w:val="P1-Paragraph"/>
    <w:rsid w:val="00A81A45"/>
    <w:pPr>
      <w:ind w:left="1260"/>
    </w:pPr>
  </w:style>
  <w:style w:type="paragraph" w:customStyle="1" w:styleId="P2-ParagraphCenter">
    <w:name w:val="P2 - ParagraphCenter"/>
    <w:basedOn w:val="P2-Paragraph"/>
    <w:rsid w:val="00A81A45"/>
    <w:pPr>
      <w:ind w:left="1267"/>
      <w:jc w:val="center"/>
    </w:pPr>
  </w:style>
  <w:style w:type="paragraph" w:customStyle="1" w:styleId="QS-Quote">
    <w:name w:val="QS - Quote"/>
    <w:basedOn w:val="P0-Paragraph"/>
    <w:rsid w:val="00A81A45"/>
    <w:pPr>
      <w:shd w:val="clear" w:color="auto" w:fill="FFFF00"/>
      <w:spacing w:after="126"/>
      <w:ind w:left="540"/>
    </w:pPr>
    <w:rPr>
      <w:i/>
      <w:sz w:val="22"/>
    </w:rPr>
  </w:style>
  <w:style w:type="paragraph" w:customStyle="1" w:styleId="QS-Cite">
    <w:name w:val="QS - Cite"/>
    <w:basedOn w:val="QS-Quote"/>
    <w:next w:val="P0-Paragraph"/>
    <w:rsid w:val="00A81A45"/>
    <w:pPr>
      <w:ind w:left="547"/>
      <w:jc w:val="right"/>
    </w:pPr>
  </w:style>
  <w:style w:type="paragraph" w:customStyle="1" w:styleId="T0-TipBox">
    <w:name w:val="T0 - TipBox"/>
    <w:basedOn w:val="I0-InfoBox"/>
    <w:qFormat/>
    <w:rsid w:val="00A81A45"/>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A81A45"/>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A81A45"/>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A81A45"/>
  </w:style>
  <w:style w:type="paragraph" w:customStyle="1" w:styleId="T0-TipBoxCenter">
    <w:name w:val="T0 - TipBoxCenter"/>
    <w:basedOn w:val="T0-TipBox"/>
    <w:rsid w:val="00A81A45"/>
    <w:pPr>
      <w:jc w:val="center"/>
    </w:pPr>
  </w:style>
  <w:style w:type="paragraph" w:customStyle="1" w:styleId="T0-TipBoxCode">
    <w:name w:val="T0 - TipBoxCode"/>
    <w:basedOn w:val="I0-InfoBoxCode"/>
    <w:rsid w:val="00A81A45"/>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A81A45"/>
    <w:pPr>
      <w:shd w:val="clear" w:color="auto" w:fill="282A36"/>
    </w:pPr>
    <w:rPr>
      <w:color w:val="F8F8F2"/>
    </w:rPr>
  </w:style>
  <w:style w:type="paragraph" w:customStyle="1" w:styleId="T0-TipBoxNumberedList">
    <w:name w:val="T0 - TipBoxNumberedList"/>
    <w:basedOn w:val="T0-TipBoxBullet"/>
    <w:rsid w:val="00A81A45"/>
    <w:pPr>
      <w:numPr>
        <w:numId w:val="12"/>
      </w:numPr>
      <w:ind w:left="360"/>
    </w:pPr>
  </w:style>
  <w:style w:type="paragraph" w:customStyle="1" w:styleId="T0-Table">
    <w:name w:val="T0 - Table"/>
    <w:basedOn w:val="Normal"/>
    <w:rsid w:val="00A81A45"/>
    <w:pPr>
      <w:spacing w:after="126"/>
    </w:pPr>
    <w:rPr>
      <w:rFonts w:ascii="Crimson Pro" w:hAnsi="Crimson Pro" w:cs="Arial"/>
      <w:bCs/>
      <w:kern w:val="0"/>
      <w:sz w:val="20"/>
      <w14:ligatures w14:val="none"/>
    </w:rPr>
  </w:style>
  <w:style w:type="paragraph" w:customStyle="1" w:styleId="T0-TableBullet">
    <w:name w:val="T0 - TableBullet"/>
    <w:basedOn w:val="L1-Bullet"/>
    <w:qFormat/>
    <w:rsid w:val="00A81A45"/>
    <w:pPr>
      <w:spacing w:before="60" w:after="60"/>
      <w:ind w:left="432" w:right="72"/>
    </w:pPr>
    <w:rPr>
      <w:sz w:val="20"/>
      <w:lang w:eastAsia="ar-SA"/>
    </w:rPr>
  </w:style>
  <w:style w:type="paragraph" w:customStyle="1" w:styleId="T0-TableFigure">
    <w:name w:val="T0 - TableFigure"/>
    <w:basedOn w:val="T0-Table"/>
    <w:next w:val="Normal"/>
    <w:qFormat/>
    <w:rsid w:val="00A81A45"/>
    <w:pPr>
      <w:spacing w:before="120" w:after="120"/>
      <w:jc w:val="center"/>
    </w:pPr>
    <w:rPr>
      <w:sz w:val="16"/>
    </w:rPr>
  </w:style>
  <w:style w:type="paragraph" w:customStyle="1" w:styleId="T0-TableCaption">
    <w:name w:val="T0 - TableCaption"/>
    <w:basedOn w:val="T0-TableFigure"/>
    <w:next w:val="T0-Table"/>
    <w:rsid w:val="00A81A45"/>
  </w:style>
  <w:style w:type="paragraph" w:customStyle="1" w:styleId="T0-TableCenter">
    <w:name w:val="T0 - TableCenter"/>
    <w:basedOn w:val="T0-Table"/>
    <w:rsid w:val="00A81A45"/>
    <w:pPr>
      <w:jc w:val="center"/>
    </w:pPr>
  </w:style>
  <w:style w:type="paragraph" w:customStyle="1" w:styleId="T0-TableCode">
    <w:name w:val="T0 - TableCode"/>
    <w:basedOn w:val="T0-Table"/>
    <w:rsid w:val="00A81A45"/>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A81A45"/>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A81A45"/>
    <w:pPr>
      <w:numPr>
        <w:numId w:val="14"/>
      </w:numPr>
    </w:pPr>
  </w:style>
  <w:style w:type="paragraph" w:styleId="HTMLPreformatted">
    <w:name w:val="HTML Preformatted"/>
    <w:basedOn w:val="Normal"/>
    <w:link w:val="HTMLPreformattedChar"/>
    <w:uiPriority w:val="99"/>
    <w:semiHidden/>
    <w:unhideWhenUsed/>
    <w:rsid w:val="00A81A4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81A45"/>
    <w:rPr>
      <w:rFonts w:ascii="Consolas" w:eastAsiaTheme="minorHAnsi" w:hAnsi="Consolas" w:cstheme="minorBidi"/>
      <w:kern w:val="2"/>
      <w:sz w:val="20"/>
      <w:szCs w:val="20"/>
      <w:lang w:val="en-US"/>
      <w14:ligatures w14:val="standardContextual"/>
    </w:rPr>
  </w:style>
  <w:style w:type="character" w:customStyle="1" w:styleId="TitleChar">
    <w:name w:val="Title Char"/>
    <w:basedOn w:val="DefaultParagraphFont"/>
    <w:link w:val="Title"/>
    <w:uiPriority w:val="10"/>
    <w:rsid w:val="00A81A45"/>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A81A45"/>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A81A45"/>
    <w:pPr>
      <w:ind w:left="720"/>
      <w:contextualSpacing/>
    </w:pPr>
  </w:style>
  <w:style w:type="paragraph" w:styleId="Quote">
    <w:name w:val="Quote"/>
    <w:basedOn w:val="Normal"/>
    <w:next w:val="Normal"/>
    <w:link w:val="QuoteChar"/>
    <w:uiPriority w:val="29"/>
    <w:qFormat/>
    <w:rsid w:val="00A81A45"/>
    <w:pPr>
      <w:spacing w:before="160"/>
      <w:jc w:val="center"/>
    </w:pPr>
    <w:rPr>
      <w:i/>
      <w:iCs/>
      <w:color w:val="404040" w:themeColor="text1" w:themeTint="BF"/>
    </w:rPr>
  </w:style>
  <w:style w:type="character" w:customStyle="1" w:styleId="QuoteChar">
    <w:name w:val="Quote Char"/>
    <w:basedOn w:val="DefaultParagraphFont"/>
    <w:link w:val="Quote"/>
    <w:uiPriority w:val="29"/>
    <w:rsid w:val="00A81A45"/>
    <w:rPr>
      <w:rFonts w:asciiTheme="minorHAnsi" w:eastAsiaTheme="minorHAnsi" w:hAnsiTheme="minorHAnsi" w:cstheme="minorBidi"/>
      <w:i/>
      <w:iCs/>
      <w:color w:val="404040" w:themeColor="text1" w:themeTint="BF"/>
      <w:kern w:val="2"/>
      <w:sz w:val="24"/>
      <w:szCs w:val="24"/>
      <w:lang w:val="en-US"/>
      <w14:ligatures w14:val="standardContextual"/>
    </w:rPr>
  </w:style>
  <w:style w:type="paragraph" w:styleId="IntenseQuote">
    <w:name w:val="Intense Quote"/>
    <w:basedOn w:val="Normal"/>
    <w:next w:val="Normal"/>
    <w:link w:val="IntenseQuoteChar"/>
    <w:uiPriority w:val="30"/>
    <w:qFormat/>
    <w:rsid w:val="00A81A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81A45"/>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Emphasis">
    <w:name w:val="Intense Emphasis"/>
    <w:basedOn w:val="DefaultParagraphFont"/>
    <w:uiPriority w:val="21"/>
    <w:qFormat/>
    <w:rsid w:val="00A81A45"/>
    <w:rPr>
      <w:i/>
      <w:iCs/>
      <w:color w:val="365F91" w:themeColor="accent1" w:themeShade="BF"/>
    </w:rPr>
  </w:style>
  <w:style w:type="character" w:styleId="IntenseReference">
    <w:name w:val="Intense Reference"/>
    <w:basedOn w:val="DefaultParagraphFont"/>
    <w:uiPriority w:val="32"/>
    <w:qFormat/>
    <w:rsid w:val="00A81A45"/>
    <w:rPr>
      <w:b/>
      <w:bCs/>
      <w:smallCaps/>
      <w:color w:val="365F91" w:themeColor="accent1" w:themeShade="BF"/>
      <w:spacing w:val="5"/>
    </w:rPr>
  </w:style>
  <w:style w:type="paragraph" w:styleId="NoSpacing">
    <w:name w:val="No Spacing"/>
    <w:uiPriority w:val="1"/>
    <w:qFormat/>
    <w:rsid w:val="00A81A45"/>
    <w:pPr>
      <w:spacing w:line="240" w:lineRule="auto"/>
    </w:pPr>
    <w:rPr>
      <w:rFonts w:asciiTheme="minorHAnsi" w:eastAsiaTheme="minorHAnsi" w:hAnsiTheme="minorHAnsi" w:cstheme="minorBidi"/>
      <w:kern w:val="2"/>
      <w:sz w:val="24"/>
      <w:szCs w:val="24"/>
      <w:lang w:val="en-US"/>
      <w14:ligatures w14:val="standardContextual"/>
    </w:rPr>
  </w:style>
  <w:style w:type="paragraph" w:customStyle="1" w:styleId="EQ-Normal">
    <w:name w:val="EQ - Normal"/>
    <w:rsid w:val="00A81A45"/>
    <w:pPr>
      <w:spacing w:line="278" w:lineRule="auto"/>
    </w:pPr>
    <w:rPr>
      <w:rFonts w:ascii="Book Antiqua" w:eastAsia="Times New Roman" w:hAnsi="Book Antiqua" w:cs="Times New Roman"/>
      <w:sz w:val="19"/>
      <w:szCs w:val="24"/>
      <w:lang w:val="en-US"/>
    </w:rPr>
  </w:style>
  <w:style w:type="character" w:customStyle="1" w:styleId="EQ-Ruler">
    <w:name w:val="EQ - Ruler"/>
    <w:basedOn w:val="DefaultParagraphFont"/>
    <w:uiPriority w:val="1"/>
    <w:rsid w:val="00A81A45"/>
    <w:rPr>
      <w:rFonts w:ascii="Book Antiqua" w:hAnsi="Book Antiqua"/>
      <w:position w:val="490"/>
      <w:sz w:val="10"/>
    </w:rPr>
  </w:style>
  <w:style w:type="paragraph" w:customStyle="1" w:styleId="EQ-Small">
    <w:name w:val="EQ - Small"/>
    <w:rsid w:val="00A81A45"/>
    <w:pPr>
      <w:spacing w:line="278" w:lineRule="auto"/>
    </w:pPr>
    <w:rPr>
      <w:rFonts w:ascii="Book Antiqua" w:eastAsia="Times New Roman" w:hAnsi="Book Antiqua" w:cs="Times New Roman"/>
      <w:sz w:val="18"/>
      <w:szCs w:val="24"/>
      <w:lang w:val="en-US"/>
    </w:rPr>
  </w:style>
  <w:style w:type="character" w:styleId="PlaceholderText">
    <w:name w:val="Placeholder Text"/>
    <w:basedOn w:val="DefaultParagraphFont"/>
    <w:uiPriority w:val="99"/>
    <w:semiHidden/>
    <w:rsid w:val="00A81A45"/>
    <w:rPr>
      <w:color w:val="666666"/>
    </w:rPr>
  </w:style>
  <w:style w:type="character" w:styleId="CommentReference">
    <w:name w:val="annotation reference"/>
    <w:basedOn w:val="DefaultParagraphFont"/>
    <w:uiPriority w:val="99"/>
    <w:semiHidden/>
    <w:unhideWhenUsed/>
    <w:rsid w:val="00A81A45"/>
    <w:rPr>
      <w:sz w:val="16"/>
      <w:szCs w:val="16"/>
    </w:rPr>
  </w:style>
  <w:style w:type="paragraph" w:styleId="CommentText">
    <w:name w:val="annotation text"/>
    <w:basedOn w:val="Normal"/>
    <w:link w:val="CommentTextChar"/>
    <w:uiPriority w:val="99"/>
    <w:semiHidden/>
    <w:unhideWhenUsed/>
    <w:rsid w:val="00A81A45"/>
    <w:pPr>
      <w:spacing w:line="240" w:lineRule="auto"/>
    </w:pPr>
    <w:rPr>
      <w:sz w:val="20"/>
      <w:szCs w:val="20"/>
    </w:rPr>
  </w:style>
  <w:style w:type="character" w:customStyle="1" w:styleId="CommentTextChar">
    <w:name w:val="Comment Text Char"/>
    <w:basedOn w:val="DefaultParagraphFont"/>
    <w:link w:val="CommentText"/>
    <w:uiPriority w:val="99"/>
    <w:semiHidden/>
    <w:rsid w:val="00A81A45"/>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A81A45"/>
    <w:rPr>
      <w:b/>
      <w:bCs/>
    </w:rPr>
  </w:style>
  <w:style w:type="character" w:customStyle="1" w:styleId="CommentSubjectChar">
    <w:name w:val="Comment Subject Char"/>
    <w:basedOn w:val="CommentTextChar"/>
    <w:link w:val="CommentSubject"/>
    <w:uiPriority w:val="99"/>
    <w:semiHidden/>
    <w:rsid w:val="00A81A45"/>
    <w:rPr>
      <w:rFonts w:asciiTheme="minorHAnsi" w:eastAsiaTheme="minorHAnsi" w:hAnsiTheme="minorHAnsi" w:cstheme="minorBidi"/>
      <w:b/>
      <w:bCs/>
      <w:kern w:val="2"/>
      <w:sz w:val="20"/>
      <w:szCs w:val="20"/>
      <w:lang w:val="en-US"/>
      <w14:ligatures w14:val="standardContextual"/>
    </w:rPr>
  </w:style>
  <w:style w:type="character" w:customStyle="1" w:styleId="IC-Icon-Packt">
    <w:name w:val="IC - Icon-Packt"/>
    <w:basedOn w:val="CS-Italic"/>
    <w:uiPriority w:val="1"/>
    <w:qFormat/>
    <w:rsid w:val="00A81A45"/>
    <w:rPr>
      <w:i w:val="0"/>
      <w:color w:val="000000" w:themeColor="text1"/>
    </w:rPr>
  </w:style>
  <w:style w:type="paragraph" w:customStyle="1" w:styleId="I1-InfoBox">
    <w:name w:val="I1 - InfoBox"/>
    <w:basedOn w:val="I0-InfoBox"/>
    <w:qFormat/>
    <w:rsid w:val="00A81A45"/>
    <w:pPr>
      <w:ind w:left="454"/>
    </w:pPr>
  </w:style>
  <w:style w:type="paragraph" w:customStyle="1" w:styleId="I1-InfoBoxBullet">
    <w:name w:val="I1 - InfoBoxBullet"/>
    <w:basedOn w:val="I0-InfoBoxBullet"/>
    <w:qFormat/>
    <w:rsid w:val="00A81A45"/>
    <w:pPr>
      <w:ind w:left="811" w:hanging="357"/>
    </w:pPr>
  </w:style>
  <w:style w:type="paragraph" w:customStyle="1" w:styleId="I1-InfoBoxCaption">
    <w:name w:val="I1 - InfoBoxCaption"/>
    <w:basedOn w:val="I0-InfoBoxCaption"/>
    <w:qFormat/>
    <w:rsid w:val="00A81A45"/>
    <w:pPr>
      <w:ind w:left="454"/>
    </w:pPr>
  </w:style>
  <w:style w:type="paragraph" w:customStyle="1" w:styleId="I1-InfoBoxCenter">
    <w:name w:val="I1 - InfoBoxCenter"/>
    <w:basedOn w:val="I0-InfoBoxCenter"/>
    <w:qFormat/>
    <w:rsid w:val="00A81A45"/>
    <w:pPr>
      <w:ind w:left="454"/>
    </w:pPr>
  </w:style>
  <w:style w:type="paragraph" w:customStyle="1" w:styleId="I1-InfoBoxCode">
    <w:name w:val="I1 - InfoBoxCode"/>
    <w:basedOn w:val="I0-InfoBoxCode"/>
    <w:qFormat/>
    <w:rsid w:val="00A81A45"/>
    <w:pPr>
      <w:ind w:left="454"/>
    </w:pPr>
  </w:style>
  <w:style w:type="paragraph" w:customStyle="1" w:styleId="I1-InfoBoxConsole">
    <w:name w:val="I1 - InfoBoxConsole"/>
    <w:basedOn w:val="I0-InfoBoxConsole"/>
    <w:qFormat/>
    <w:rsid w:val="00A81A45"/>
    <w:pPr>
      <w:ind w:left="454"/>
    </w:pPr>
  </w:style>
  <w:style w:type="paragraph" w:customStyle="1" w:styleId="I1-InfoBoxFigure">
    <w:name w:val="I1 - InfoBoxFigure"/>
    <w:basedOn w:val="I0-InfoBoxFigure"/>
    <w:qFormat/>
    <w:rsid w:val="00A81A45"/>
    <w:pPr>
      <w:ind w:left="454"/>
    </w:pPr>
  </w:style>
  <w:style w:type="paragraph" w:customStyle="1" w:styleId="I1-InfoBoxNumberedList">
    <w:name w:val="I1 - InfoBoxNumberedList"/>
    <w:basedOn w:val="I0-InfoBoxNumberedList"/>
    <w:qFormat/>
    <w:rsid w:val="00A81A45"/>
    <w:pPr>
      <w:ind w:left="811" w:hanging="357"/>
    </w:pPr>
  </w:style>
  <w:style w:type="paragraph" w:customStyle="1" w:styleId="I2-InfoBox">
    <w:name w:val="I2 - InfoBox"/>
    <w:basedOn w:val="I1-InfoBox"/>
    <w:qFormat/>
    <w:rsid w:val="00A81A45"/>
    <w:pPr>
      <w:ind w:left="794"/>
    </w:pPr>
  </w:style>
  <w:style w:type="paragraph" w:customStyle="1" w:styleId="I2-InfoBoxBullet">
    <w:name w:val="I2 - InfoBoxBullet"/>
    <w:basedOn w:val="I1-InfoBoxBullet"/>
    <w:qFormat/>
    <w:rsid w:val="00A81A45"/>
    <w:pPr>
      <w:ind w:left="1151"/>
    </w:pPr>
  </w:style>
  <w:style w:type="paragraph" w:customStyle="1" w:styleId="I2-InfoBoxCaption">
    <w:name w:val="I2 - InfoBoxCaption"/>
    <w:basedOn w:val="I1-InfoBoxCaption"/>
    <w:qFormat/>
    <w:rsid w:val="00A81A45"/>
    <w:pPr>
      <w:ind w:left="794"/>
    </w:pPr>
  </w:style>
  <w:style w:type="paragraph" w:customStyle="1" w:styleId="I2-InfoBoxCenter">
    <w:name w:val="I2 - InfoBoxCenter"/>
    <w:basedOn w:val="I1-InfoBoxCenter"/>
    <w:qFormat/>
    <w:rsid w:val="00A81A45"/>
    <w:pPr>
      <w:ind w:left="794"/>
    </w:pPr>
  </w:style>
  <w:style w:type="paragraph" w:customStyle="1" w:styleId="I2-InfoBoxCode">
    <w:name w:val="I2 - InfoBoxCode"/>
    <w:basedOn w:val="I1-InfoBoxCode"/>
    <w:qFormat/>
    <w:rsid w:val="00A81A45"/>
    <w:pPr>
      <w:ind w:left="794"/>
    </w:pPr>
  </w:style>
  <w:style w:type="paragraph" w:customStyle="1" w:styleId="I2-InfoBoxConsole">
    <w:name w:val="I2 - InfoBoxConsole"/>
    <w:basedOn w:val="I1-InfoBoxConsole"/>
    <w:qFormat/>
    <w:rsid w:val="00A81A45"/>
    <w:pPr>
      <w:ind w:left="794"/>
    </w:pPr>
  </w:style>
  <w:style w:type="paragraph" w:customStyle="1" w:styleId="I2-InfoBoxFigure">
    <w:name w:val="I2 - InfoBoxFigure"/>
    <w:basedOn w:val="I1-InfoBoxFigure"/>
    <w:qFormat/>
    <w:rsid w:val="00A81A45"/>
    <w:pPr>
      <w:ind w:left="794"/>
    </w:pPr>
  </w:style>
  <w:style w:type="paragraph" w:customStyle="1" w:styleId="I2-InfoBoxNumberedList">
    <w:name w:val="I2 - InfoBoxNumberedList"/>
    <w:basedOn w:val="I1-InfoBoxNumberedList"/>
    <w:qFormat/>
    <w:rsid w:val="00A81A45"/>
    <w:pPr>
      <w:ind w:left="1151"/>
    </w:pPr>
  </w:style>
  <w:style w:type="paragraph" w:customStyle="1" w:styleId="T1-TipBox">
    <w:name w:val="T1 - TipBox"/>
    <w:basedOn w:val="T0-TipBox"/>
    <w:qFormat/>
    <w:rsid w:val="00A81A45"/>
    <w:pPr>
      <w:ind w:left="454"/>
    </w:pPr>
  </w:style>
  <w:style w:type="paragraph" w:customStyle="1" w:styleId="T1-TipBoxBullet">
    <w:name w:val="T1 - TipBoxBullet"/>
    <w:basedOn w:val="T0-TipBoxBullet"/>
    <w:qFormat/>
    <w:rsid w:val="00A81A45"/>
    <w:pPr>
      <w:ind w:left="811" w:hanging="357"/>
    </w:pPr>
  </w:style>
  <w:style w:type="paragraph" w:customStyle="1" w:styleId="T1-TipBoxCaption">
    <w:name w:val="T1 - TipBoxCaption"/>
    <w:basedOn w:val="T0-TipBoxCaption"/>
    <w:qFormat/>
    <w:rsid w:val="00A81A45"/>
    <w:pPr>
      <w:ind w:left="454"/>
    </w:pPr>
  </w:style>
  <w:style w:type="paragraph" w:customStyle="1" w:styleId="T1-TipBoxCenter">
    <w:name w:val="T1 - TipBoxCenter"/>
    <w:basedOn w:val="T0-TipBoxCenter"/>
    <w:qFormat/>
    <w:rsid w:val="00A81A45"/>
    <w:pPr>
      <w:ind w:left="454"/>
    </w:pPr>
  </w:style>
  <w:style w:type="paragraph" w:customStyle="1" w:styleId="T1-TipBoxCode">
    <w:name w:val="T1 - TipBoxCode"/>
    <w:basedOn w:val="T0-TipBoxCode"/>
    <w:qFormat/>
    <w:rsid w:val="00A81A45"/>
    <w:pPr>
      <w:ind w:left="454"/>
    </w:pPr>
  </w:style>
  <w:style w:type="paragraph" w:customStyle="1" w:styleId="T1-TipBoxConsole">
    <w:name w:val="T1 - TipBoxConsole"/>
    <w:basedOn w:val="T0-TipBoxConsole"/>
    <w:qFormat/>
    <w:rsid w:val="00A81A45"/>
    <w:pPr>
      <w:ind w:left="454"/>
    </w:pPr>
  </w:style>
  <w:style w:type="paragraph" w:customStyle="1" w:styleId="T1-TipBoxFigure">
    <w:name w:val="T1 - TipBoxFigure"/>
    <w:basedOn w:val="T0-TipBoxFigure"/>
    <w:qFormat/>
    <w:rsid w:val="00A81A45"/>
    <w:pPr>
      <w:ind w:left="454"/>
    </w:pPr>
  </w:style>
  <w:style w:type="paragraph" w:customStyle="1" w:styleId="T1-TipBoxNumberedList">
    <w:name w:val="T1 - TipBoxNumberedList"/>
    <w:basedOn w:val="T0-TipBoxNumberedList"/>
    <w:qFormat/>
    <w:rsid w:val="00A81A45"/>
  </w:style>
  <w:style w:type="paragraph" w:customStyle="1" w:styleId="T2-TipBox">
    <w:name w:val="T2 - TipBox"/>
    <w:basedOn w:val="T1-TipBox"/>
    <w:qFormat/>
    <w:rsid w:val="00A81A45"/>
    <w:pPr>
      <w:ind w:left="794"/>
    </w:pPr>
  </w:style>
  <w:style w:type="paragraph" w:customStyle="1" w:styleId="T2-TipBoxBullet">
    <w:name w:val="T2 - TipBoxBullet"/>
    <w:basedOn w:val="T1-TipBoxBullet"/>
    <w:qFormat/>
    <w:rsid w:val="00A81A45"/>
    <w:pPr>
      <w:ind w:left="1151"/>
    </w:pPr>
  </w:style>
  <w:style w:type="paragraph" w:customStyle="1" w:styleId="T2-TipBoxCaption">
    <w:name w:val="T2 - TipBoxCaption"/>
    <w:basedOn w:val="T1-TipBoxCaption"/>
    <w:qFormat/>
    <w:rsid w:val="00A81A45"/>
    <w:pPr>
      <w:ind w:left="794"/>
    </w:pPr>
  </w:style>
  <w:style w:type="paragraph" w:customStyle="1" w:styleId="T2-TipBoxCenter">
    <w:name w:val="T2 - TipBoxCenter"/>
    <w:basedOn w:val="T1-TipBoxCenter"/>
    <w:qFormat/>
    <w:rsid w:val="00A81A45"/>
    <w:pPr>
      <w:ind w:left="794"/>
    </w:pPr>
  </w:style>
  <w:style w:type="paragraph" w:customStyle="1" w:styleId="T2-TipBoxCode">
    <w:name w:val="T2 - TipBoxCode"/>
    <w:basedOn w:val="T1-TipBoxCode"/>
    <w:qFormat/>
    <w:rsid w:val="00A81A45"/>
    <w:pPr>
      <w:ind w:left="794"/>
    </w:pPr>
  </w:style>
  <w:style w:type="paragraph" w:customStyle="1" w:styleId="T2-TipBoxConsole">
    <w:name w:val="T2 - TipBoxConsole"/>
    <w:basedOn w:val="T1-TipBoxConsole"/>
    <w:qFormat/>
    <w:rsid w:val="00A81A45"/>
    <w:pPr>
      <w:ind w:left="794"/>
    </w:pPr>
  </w:style>
  <w:style w:type="paragraph" w:customStyle="1" w:styleId="T2-TipBoxFigure">
    <w:name w:val="T2 - TipBoxFigure"/>
    <w:basedOn w:val="T1-TipBoxFigure"/>
    <w:qFormat/>
    <w:rsid w:val="00A81A45"/>
    <w:pPr>
      <w:ind w:left="794"/>
    </w:pPr>
  </w:style>
  <w:style w:type="paragraph" w:customStyle="1" w:styleId="T2-TipBoxNumberedList">
    <w:name w:val="T2 - TipBoxNumberedList"/>
    <w:basedOn w:val="T1-TipBoxNumberedList"/>
    <w:qFormat/>
    <w:rsid w:val="00A81A45"/>
    <w:pPr>
      <w:ind w:left="1151" w:hanging="357"/>
    </w:pPr>
  </w:style>
  <w:style w:type="paragraph" w:customStyle="1" w:styleId="T1-Table">
    <w:name w:val="T1 - Table"/>
    <w:basedOn w:val="T0-Table"/>
    <w:qFormat/>
    <w:rsid w:val="00A81A45"/>
    <w:pPr>
      <w:ind w:left="454"/>
    </w:pPr>
  </w:style>
  <w:style w:type="paragraph" w:customStyle="1" w:styleId="T1-TableBullet">
    <w:name w:val="T1 - TableBullet"/>
    <w:basedOn w:val="T0-TableBullet"/>
    <w:qFormat/>
    <w:rsid w:val="00A81A45"/>
    <w:pPr>
      <w:ind w:left="476" w:right="74" w:hanging="357"/>
    </w:pPr>
  </w:style>
  <w:style w:type="paragraph" w:customStyle="1" w:styleId="T1-TableCaption">
    <w:name w:val="T1 - TableCaption"/>
    <w:basedOn w:val="T0-TableCaption"/>
    <w:qFormat/>
    <w:rsid w:val="00A81A45"/>
    <w:pPr>
      <w:ind w:left="454"/>
    </w:pPr>
  </w:style>
  <w:style w:type="paragraph" w:customStyle="1" w:styleId="T1-TableCenter">
    <w:name w:val="T1 - TableCenter"/>
    <w:basedOn w:val="T0-TableCenter"/>
    <w:qFormat/>
    <w:rsid w:val="00A81A45"/>
    <w:pPr>
      <w:ind w:left="454"/>
    </w:pPr>
  </w:style>
  <w:style w:type="paragraph" w:customStyle="1" w:styleId="T1-TableFigure">
    <w:name w:val="T1 - TableFigure"/>
    <w:basedOn w:val="T0-TableFigure"/>
    <w:qFormat/>
    <w:rsid w:val="00A81A45"/>
    <w:pPr>
      <w:ind w:left="454"/>
    </w:pPr>
  </w:style>
  <w:style w:type="paragraph" w:customStyle="1" w:styleId="T1-TableNumberedList">
    <w:name w:val="T1 - TableNumberedList"/>
    <w:basedOn w:val="T0-TableNumberedList"/>
    <w:qFormat/>
    <w:rsid w:val="00A81A45"/>
    <w:pPr>
      <w:ind w:left="1242" w:right="74" w:hanging="357"/>
    </w:pPr>
  </w:style>
  <w:style w:type="paragraph" w:customStyle="1" w:styleId="T1-TableCode">
    <w:name w:val="T1 - TableCode"/>
    <w:basedOn w:val="T0-TableCode"/>
    <w:qFormat/>
    <w:rsid w:val="00A81A45"/>
    <w:pPr>
      <w:ind w:left="278" w:right="232"/>
    </w:pPr>
  </w:style>
  <w:style w:type="paragraph" w:customStyle="1" w:styleId="T1-TableConsole">
    <w:name w:val="T1 - TableConsole"/>
    <w:basedOn w:val="T0-TableConsole"/>
    <w:qFormat/>
    <w:rsid w:val="00A81A45"/>
    <w:pPr>
      <w:ind w:left="278" w:right="232"/>
    </w:pPr>
  </w:style>
  <w:style w:type="paragraph" w:customStyle="1" w:styleId="T2-Table">
    <w:name w:val="T2 - Table"/>
    <w:basedOn w:val="T0-Table"/>
    <w:qFormat/>
    <w:rsid w:val="00A81A45"/>
    <w:pPr>
      <w:ind w:left="794"/>
    </w:pPr>
  </w:style>
  <w:style w:type="paragraph" w:customStyle="1" w:styleId="T2-TableBullet">
    <w:name w:val="T2 - TableBullet"/>
    <w:basedOn w:val="T0-TableBullet"/>
    <w:qFormat/>
    <w:rsid w:val="00A81A45"/>
    <w:pPr>
      <w:ind w:left="1225" w:right="74" w:hanging="357"/>
    </w:pPr>
  </w:style>
  <w:style w:type="paragraph" w:customStyle="1" w:styleId="T2-TableCaption">
    <w:name w:val="T2 - TableCaption"/>
    <w:basedOn w:val="T0-TableCaption"/>
    <w:qFormat/>
    <w:rsid w:val="00A81A45"/>
    <w:pPr>
      <w:ind w:left="794"/>
    </w:pPr>
  </w:style>
  <w:style w:type="paragraph" w:customStyle="1" w:styleId="T2-TableCenter">
    <w:name w:val="T2 - TableCenter"/>
    <w:basedOn w:val="T0-TableCenter"/>
    <w:qFormat/>
    <w:rsid w:val="00A81A45"/>
    <w:pPr>
      <w:ind w:left="794"/>
    </w:pPr>
  </w:style>
  <w:style w:type="paragraph" w:customStyle="1" w:styleId="T2-TableCode">
    <w:name w:val="T2 - TableCode"/>
    <w:basedOn w:val="T0-TableCode"/>
    <w:qFormat/>
    <w:rsid w:val="00A81A45"/>
    <w:pPr>
      <w:ind w:left="856" w:right="232"/>
    </w:pPr>
  </w:style>
  <w:style w:type="paragraph" w:customStyle="1" w:styleId="T2-TableConsole">
    <w:name w:val="T2 - TableConsole"/>
    <w:basedOn w:val="T0-TableConsole"/>
    <w:qFormat/>
    <w:rsid w:val="00A81A45"/>
    <w:pPr>
      <w:ind w:left="856" w:right="232"/>
    </w:pPr>
  </w:style>
  <w:style w:type="paragraph" w:customStyle="1" w:styleId="T2-TableFigure">
    <w:name w:val="T2 - TableFigure"/>
    <w:basedOn w:val="T0-TipBoxFigure"/>
    <w:qFormat/>
    <w:rsid w:val="00A81A45"/>
    <w:pPr>
      <w:ind w:left="794"/>
    </w:pPr>
  </w:style>
  <w:style w:type="paragraph" w:customStyle="1" w:styleId="T2-TableNumberedList">
    <w:name w:val="T2 - TableNumberedList"/>
    <w:basedOn w:val="T0-TableNumberedList"/>
    <w:qFormat/>
    <w:rsid w:val="00A81A45"/>
    <w:pPr>
      <w:ind w:left="2149" w:right="74" w:hanging="357"/>
    </w:pPr>
  </w:style>
  <w:style w:type="paragraph" w:customStyle="1" w:styleId="FM-Dedication">
    <w:name w:val="FM - Dedication"/>
    <w:basedOn w:val="FM-CopyrightText"/>
    <w:qFormat/>
    <w:rsid w:val="00A81A45"/>
    <w:pPr>
      <w:jc w:val="center"/>
    </w:pPr>
    <w:rPr>
      <w:i/>
    </w:rPr>
  </w:style>
  <w:style w:type="character" w:customStyle="1" w:styleId="CS-ColumnHeader">
    <w:name w:val="CS - ColumnHeader"/>
    <w:basedOn w:val="CS-Keyword"/>
    <w:uiPriority w:val="1"/>
    <w:qFormat/>
    <w:rsid w:val="00A81A45"/>
    <w:rPr>
      <w:b/>
    </w:rPr>
  </w:style>
  <w:style w:type="character" w:customStyle="1" w:styleId="CS-RowHeader">
    <w:name w:val="CS - RowHeader"/>
    <w:basedOn w:val="CS-ColumnHeader"/>
    <w:uiPriority w:val="1"/>
    <w:qFormat/>
    <w:rsid w:val="00A81A45"/>
    <w:rPr>
      <w:b/>
    </w:rPr>
  </w:style>
  <w:style w:type="paragraph" w:customStyle="1" w:styleId="Important0-ImportantBoxBullet">
    <w:name w:val="Important0 - ImportantBoxBullet"/>
    <w:basedOn w:val="I0-InfoBoxBullet"/>
    <w:link w:val="Important0-ImportantBoxBulletChar"/>
    <w:rsid w:val="00A81A45"/>
  </w:style>
  <w:style w:type="character" w:customStyle="1" w:styleId="P0-ParagraphChar">
    <w:name w:val="P0 - Paragraph Char"/>
    <w:basedOn w:val="DefaultParagraphFont"/>
    <w:link w:val="P0-Paragraph"/>
    <w:rsid w:val="00A81A45"/>
    <w:rPr>
      <w:rFonts w:ascii="Crimson Pro" w:eastAsia="Times New Roman" w:hAnsi="Crimson Pro" w:cs="Times New Roman"/>
      <w:sz w:val="21"/>
      <w:szCs w:val="24"/>
      <w:lang w:val="en-US"/>
    </w:rPr>
  </w:style>
  <w:style w:type="character" w:customStyle="1" w:styleId="Important0-ImportantBoxBulletChar">
    <w:name w:val="Important0 - ImportantBoxBullet Char"/>
    <w:basedOn w:val="P0-ParagraphChar"/>
    <w:link w:val="Important0-ImportantBoxBullet"/>
    <w:rsid w:val="00A81A45"/>
    <w:rPr>
      <w:rFonts w:ascii="Crimson Pro" w:eastAsia="Times New Roman" w:hAnsi="Crimson Pro" w:cs="Times New Roman"/>
      <w:sz w:val="20"/>
      <w:szCs w:val="24"/>
      <w:shd w:val="clear" w:color="auto" w:fill="FFFFFF"/>
      <w:lang w:val="en-US"/>
    </w:rPr>
  </w:style>
  <w:style w:type="paragraph" w:customStyle="1" w:styleId="Important0-ImportantBoxCenter">
    <w:name w:val="Important0 - ImportantBoxCenter"/>
    <w:basedOn w:val="I0-InfoBoxCenter"/>
    <w:link w:val="Important0-ImportantBoxCenterChar"/>
    <w:rsid w:val="00A81A45"/>
  </w:style>
  <w:style w:type="character" w:customStyle="1" w:styleId="Important0-ImportantBoxCenterChar">
    <w:name w:val="Important0 - ImportantBoxCenter Char"/>
    <w:basedOn w:val="P0-ParagraphChar"/>
    <w:link w:val="Important0-ImportantBoxCenter"/>
    <w:rsid w:val="00A81A45"/>
    <w:rPr>
      <w:rFonts w:ascii="Crimson Pro" w:eastAsia="Times New Roman" w:hAnsi="Crimson Pro" w:cs="Times New Roman"/>
      <w:sz w:val="20"/>
      <w:szCs w:val="24"/>
      <w:shd w:val="clear" w:color="auto" w:fill="FFFFFF"/>
      <w:lang w:val="en-US"/>
    </w:rPr>
  </w:style>
  <w:style w:type="paragraph" w:customStyle="1" w:styleId="Important0-ImportantBoxFigure">
    <w:name w:val="Important0 - ImportantBoxFigure"/>
    <w:basedOn w:val="I0-InfoBoxFigure"/>
    <w:link w:val="Important0-ImportantBoxFigureChar"/>
    <w:rsid w:val="00A81A45"/>
  </w:style>
  <w:style w:type="character" w:customStyle="1" w:styleId="Important0-ImportantBoxFigureChar">
    <w:name w:val="Important0 - ImportantBoxFigure Char"/>
    <w:basedOn w:val="P0-ParagraphChar"/>
    <w:link w:val="Important0-ImportantBoxFigure"/>
    <w:rsid w:val="00A81A45"/>
    <w:rPr>
      <w:rFonts w:ascii="Crimson Pro" w:eastAsia="Times New Roman" w:hAnsi="Crimson Pro" w:cs="Times New Roman"/>
      <w:sz w:val="16"/>
      <w:szCs w:val="24"/>
      <w:shd w:val="clear" w:color="auto" w:fill="FFFFFF"/>
      <w:lang w:val="en-US"/>
    </w:rPr>
  </w:style>
  <w:style w:type="paragraph" w:customStyle="1" w:styleId="Important0-ImportantBoxCaption">
    <w:name w:val="Important0 - ImportantBoxCaption"/>
    <w:basedOn w:val="I0-InfoBoxCaption"/>
    <w:link w:val="Important0-ImportantBoxCaptionChar"/>
    <w:rsid w:val="00A81A45"/>
  </w:style>
  <w:style w:type="character" w:customStyle="1" w:styleId="Important0-ImportantBoxCaptionChar">
    <w:name w:val="Important0 - ImportantBoxCaption Char"/>
    <w:basedOn w:val="P0-ParagraphChar"/>
    <w:link w:val="Important0-ImportantBoxCaption"/>
    <w:rsid w:val="00A81A45"/>
    <w:rPr>
      <w:rFonts w:ascii="Crimson Pro" w:eastAsia="Times New Roman" w:hAnsi="Crimson Pro" w:cs="Times New Roman"/>
      <w:sz w:val="16"/>
      <w:szCs w:val="24"/>
      <w:shd w:val="clear" w:color="auto" w:fill="FFFFFF"/>
      <w:lang w:val="en-US"/>
    </w:rPr>
  </w:style>
  <w:style w:type="paragraph" w:customStyle="1" w:styleId="Important0-ImportantBox">
    <w:name w:val="Important0 - ImportantBox"/>
    <w:basedOn w:val="I0-InfoBox"/>
    <w:link w:val="Important0-ImportantBoxChar"/>
    <w:rsid w:val="00A81A45"/>
  </w:style>
  <w:style w:type="character" w:customStyle="1" w:styleId="Important0-ImportantBoxChar">
    <w:name w:val="Important0 - ImportantBox Char"/>
    <w:basedOn w:val="P0-ParagraphChar"/>
    <w:link w:val="Important0-ImportantBox"/>
    <w:rsid w:val="00A81A45"/>
    <w:rPr>
      <w:rFonts w:ascii="Crimson Pro" w:eastAsia="Times New Roman" w:hAnsi="Crimson Pro" w:cs="Times New Roman"/>
      <w:sz w:val="20"/>
      <w:szCs w:val="24"/>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A81A45"/>
  </w:style>
  <w:style w:type="character" w:customStyle="1" w:styleId="Important0-ImportantBoxNumberedListChar">
    <w:name w:val="Important0 - ImportantBoxNumberedList Char"/>
    <w:basedOn w:val="P0-ParagraphChar"/>
    <w:link w:val="Important0-ImportantBoxNumberedList"/>
    <w:rsid w:val="00A81A45"/>
    <w:rPr>
      <w:rFonts w:ascii="Crimson Pro" w:eastAsia="Times New Roman" w:hAnsi="Crimson Pro" w:cs="Times New Roman"/>
      <w:sz w:val="20"/>
      <w:szCs w:val="24"/>
      <w:shd w:val="clear" w:color="auto" w:fill="FFFFFF"/>
      <w:lang w:val="en-US"/>
    </w:rPr>
  </w:style>
  <w:style w:type="paragraph" w:customStyle="1" w:styleId="Important0-ImportantBoxCode">
    <w:name w:val="Important0 - ImportantBoxCode"/>
    <w:basedOn w:val="I0-InfoBoxCode"/>
    <w:link w:val="Important0-ImportantBoxCodeChar"/>
    <w:rsid w:val="00A81A45"/>
  </w:style>
  <w:style w:type="character" w:customStyle="1" w:styleId="Important0-ImportantBoxCodeChar">
    <w:name w:val="Important0 - ImportantBoxCode Char"/>
    <w:basedOn w:val="P0-ParagraphChar"/>
    <w:link w:val="Important0-ImportantBoxCode"/>
    <w:rsid w:val="00A81A45"/>
    <w:rPr>
      <w:rFonts w:ascii="Consolas" w:eastAsia="Times New Roman" w:hAnsi="Consolas" w:cs="Times New Roman"/>
      <w:color w:val="383A42"/>
      <w:sz w:val="18"/>
      <w:szCs w:val="24"/>
      <w:shd w:val="clear" w:color="auto" w:fill="FAFAFA"/>
      <w:lang w:val="en-US"/>
    </w:rPr>
  </w:style>
  <w:style w:type="paragraph" w:customStyle="1" w:styleId="Important0-ImportantBoxConsole">
    <w:name w:val="Important0 - ImportantBoxConsole"/>
    <w:basedOn w:val="I0-InfoBoxConsole"/>
    <w:link w:val="Important0-ImportantBoxConsoleChar"/>
    <w:rsid w:val="00A81A45"/>
  </w:style>
  <w:style w:type="character" w:customStyle="1" w:styleId="Important0-ImportantBoxConsoleChar">
    <w:name w:val="Important0 - ImportantBoxConsole Char"/>
    <w:basedOn w:val="P0-ParagraphChar"/>
    <w:link w:val="Important0-ImportantBoxConsole"/>
    <w:rsid w:val="00A81A45"/>
    <w:rPr>
      <w:rFonts w:ascii="Consolas" w:eastAsia="Times New Roman" w:hAnsi="Consolas" w:cs="Times New Roman"/>
      <w:color w:val="F8F8F2"/>
      <w:sz w:val="18"/>
      <w:szCs w:val="24"/>
      <w:shd w:val="clear" w:color="auto" w:fill="282A36"/>
      <w:lang w:val="en-US"/>
    </w:rPr>
  </w:style>
  <w:style w:type="paragraph" w:customStyle="1" w:styleId="Important1-ImportantBoxBullet">
    <w:name w:val="Important1 - ImportantBoxBullet"/>
    <w:basedOn w:val="I1-InfoBoxBullet"/>
    <w:link w:val="Important1-ImportantBoxBulletChar"/>
    <w:rsid w:val="00A81A45"/>
  </w:style>
  <w:style w:type="character" w:customStyle="1" w:styleId="Important1-ImportantBoxBulletChar">
    <w:name w:val="Important1 - ImportantBoxBullet Char"/>
    <w:basedOn w:val="P0-ParagraphChar"/>
    <w:link w:val="Important1-ImportantBoxBullet"/>
    <w:rsid w:val="00A81A45"/>
    <w:rPr>
      <w:rFonts w:ascii="Crimson Pro" w:eastAsia="Times New Roman" w:hAnsi="Crimson Pro" w:cs="Times New Roman"/>
      <w:sz w:val="20"/>
      <w:szCs w:val="24"/>
      <w:shd w:val="clear" w:color="auto" w:fill="FFFFFF"/>
      <w:lang w:val="en-US"/>
    </w:rPr>
  </w:style>
  <w:style w:type="paragraph" w:customStyle="1" w:styleId="Important1-ImportantBoxCenter">
    <w:name w:val="Important1 - ImportantBoxCenter"/>
    <w:basedOn w:val="I1-InfoBoxCenter"/>
    <w:link w:val="Important1-ImportantBoxCenterChar"/>
    <w:rsid w:val="00A81A45"/>
  </w:style>
  <w:style w:type="character" w:customStyle="1" w:styleId="Important1-ImportantBoxCenterChar">
    <w:name w:val="Important1 - ImportantBoxCenter Char"/>
    <w:basedOn w:val="P0-ParagraphChar"/>
    <w:link w:val="Important1-ImportantBoxCenter"/>
    <w:rsid w:val="00A81A45"/>
    <w:rPr>
      <w:rFonts w:ascii="Crimson Pro" w:eastAsia="Times New Roman" w:hAnsi="Crimson Pro" w:cs="Times New Roman"/>
      <w:sz w:val="20"/>
      <w:szCs w:val="24"/>
      <w:shd w:val="clear" w:color="auto" w:fill="FFFFFF"/>
      <w:lang w:val="en-US"/>
    </w:rPr>
  </w:style>
  <w:style w:type="paragraph" w:customStyle="1" w:styleId="Important1-ImportantBoxFigure">
    <w:name w:val="Important1 - ImportantBoxFigure"/>
    <w:basedOn w:val="I1-InfoBoxFigure"/>
    <w:link w:val="Important1-ImportantBoxFigureChar"/>
    <w:rsid w:val="00A81A45"/>
  </w:style>
  <w:style w:type="character" w:customStyle="1" w:styleId="Important1-ImportantBoxFigureChar">
    <w:name w:val="Important1 - ImportantBoxFigure Char"/>
    <w:basedOn w:val="P0-ParagraphChar"/>
    <w:link w:val="Important1-ImportantBoxFigure"/>
    <w:rsid w:val="00A81A45"/>
    <w:rPr>
      <w:rFonts w:ascii="Crimson Pro" w:eastAsia="Times New Roman" w:hAnsi="Crimson Pro" w:cs="Times New Roman"/>
      <w:sz w:val="16"/>
      <w:szCs w:val="24"/>
      <w:shd w:val="clear" w:color="auto" w:fill="FFFFFF"/>
      <w:lang w:val="en-US"/>
    </w:rPr>
  </w:style>
  <w:style w:type="paragraph" w:customStyle="1" w:styleId="Important1-ImportantBoxCaption">
    <w:name w:val="Important1 - ImportantBoxCaption"/>
    <w:basedOn w:val="I1-InfoBoxCaption"/>
    <w:link w:val="Important1-ImportantBoxCaptionChar"/>
    <w:rsid w:val="00A81A45"/>
  </w:style>
  <w:style w:type="character" w:customStyle="1" w:styleId="Important1-ImportantBoxCaptionChar">
    <w:name w:val="Important1 - ImportantBoxCaption Char"/>
    <w:basedOn w:val="P0-ParagraphChar"/>
    <w:link w:val="Important1-ImportantBoxCaption"/>
    <w:rsid w:val="00A81A45"/>
    <w:rPr>
      <w:rFonts w:ascii="Crimson Pro" w:eastAsia="Times New Roman" w:hAnsi="Crimson Pro" w:cs="Times New Roman"/>
      <w:sz w:val="16"/>
      <w:szCs w:val="24"/>
      <w:shd w:val="clear" w:color="auto" w:fill="FFFFFF"/>
      <w:lang w:val="en-US"/>
    </w:rPr>
  </w:style>
  <w:style w:type="paragraph" w:customStyle="1" w:styleId="Important1-ImportantBox">
    <w:name w:val="Important1 - ImportantBox"/>
    <w:basedOn w:val="I1-InfoBox"/>
    <w:link w:val="Important1-ImportantBoxChar"/>
    <w:rsid w:val="00A81A45"/>
  </w:style>
  <w:style w:type="character" w:customStyle="1" w:styleId="Important1-ImportantBoxChar">
    <w:name w:val="Important1 - ImportantBox Char"/>
    <w:basedOn w:val="P0-ParagraphChar"/>
    <w:link w:val="Important1-ImportantBox"/>
    <w:rsid w:val="00A81A45"/>
    <w:rPr>
      <w:rFonts w:ascii="Crimson Pro" w:eastAsia="Times New Roman" w:hAnsi="Crimson Pro" w:cs="Times New Roman"/>
      <w:sz w:val="20"/>
      <w:szCs w:val="24"/>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A81A45"/>
  </w:style>
  <w:style w:type="character" w:customStyle="1" w:styleId="Important1-ImportantBoxNumberedListChar">
    <w:name w:val="Important1 - ImportantBoxNumberedList Char"/>
    <w:basedOn w:val="P0-ParagraphChar"/>
    <w:link w:val="Important1-ImportantBoxNumberedList"/>
    <w:rsid w:val="00A81A45"/>
    <w:rPr>
      <w:rFonts w:ascii="Crimson Pro" w:eastAsia="Times New Roman" w:hAnsi="Crimson Pro" w:cs="Times New Roman"/>
      <w:sz w:val="20"/>
      <w:szCs w:val="24"/>
      <w:shd w:val="clear" w:color="auto" w:fill="FFFFFF"/>
      <w:lang w:val="en-US"/>
    </w:rPr>
  </w:style>
  <w:style w:type="paragraph" w:customStyle="1" w:styleId="Important1-ImportantBoxCode">
    <w:name w:val="Important1 - ImportantBoxCode"/>
    <w:basedOn w:val="I1-InfoBoxCode"/>
    <w:link w:val="Important1-ImportantBoxCodeChar"/>
    <w:rsid w:val="00A81A45"/>
  </w:style>
  <w:style w:type="character" w:customStyle="1" w:styleId="Important1-ImportantBoxCodeChar">
    <w:name w:val="Important1 - ImportantBoxCode Char"/>
    <w:basedOn w:val="P0-ParagraphChar"/>
    <w:link w:val="Important1-ImportantBoxCode"/>
    <w:rsid w:val="00A81A45"/>
    <w:rPr>
      <w:rFonts w:ascii="Consolas" w:eastAsia="Times New Roman" w:hAnsi="Consolas" w:cs="Times New Roman"/>
      <w:color w:val="383A42"/>
      <w:sz w:val="18"/>
      <w:szCs w:val="24"/>
      <w:shd w:val="clear" w:color="auto" w:fill="FAFAFA"/>
      <w:lang w:val="en-US"/>
    </w:rPr>
  </w:style>
  <w:style w:type="paragraph" w:customStyle="1" w:styleId="Important1-ImportantBoxConsole">
    <w:name w:val="Important1 - ImportantBoxConsole"/>
    <w:basedOn w:val="I1-InfoBoxConsole"/>
    <w:link w:val="Important1-ImportantBoxConsoleChar"/>
    <w:rsid w:val="00A81A45"/>
  </w:style>
  <w:style w:type="character" w:customStyle="1" w:styleId="Important1-ImportantBoxConsoleChar">
    <w:name w:val="Important1 - ImportantBoxConsole Char"/>
    <w:basedOn w:val="P0-ParagraphChar"/>
    <w:link w:val="Important1-ImportantBoxConsole"/>
    <w:rsid w:val="00A81A45"/>
    <w:rPr>
      <w:rFonts w:ascii="Consolas" w:eastAsia="Times New Roman" w:hAnsi="Consolas" w:cs="Times New Roman"/>
      <w:color w:val="F8F8F2"/>
      <w:sz w:val="18"/>
      <w:szCs w:val="24"/>
      <w:shd w:val="clear" w:color="auto" w:fill="282A36"/>
      <w:lang w:val="en-US"/>
    </w:rPr>
  </w:style>
  <w:style w:type="paragraph" w:customStyle="1" w:styleId="Important2-ImportantBoxBullet">
    <w:name w:val="Important2 - ImportantBoxBullet"/>
    <w:basedOn w:val="I2-InfoBoxBullet"/>
    <w:link w:val="Important2-ImportantBoxBulletChar"/>
    <w:rsid w:val="00A81A45"/>
  </w:style>
  <w:style w:type="character" w:customStyle="1" w:styleId="Important2-ImportantBoxBulletChar">
    <w:name w:val="Important2 - ImportantBoxBullet Char"/>
    <w:basedOn w:val="P0-ParagraphChar"/>
    <w:link w:val="Important2-ImportantBoxBullet"/>
    <w:rsid w:val="00A81A45"/>
    <w:rPr>
      <w:rFonts w:ascii="Crimson Pro" w:eastAsia="Times New Roman" w:hAnsi="Crimson Pro" w:cs="Times New Roman"/>
      <w:sz w:val="20"/>
      <w:szCs w:val="24"/>
      <w:shd w:val="clear" w:color="auto" w:fill="FFFFFF"/>
      <w:lang w:val="en-US"/>
    </w:rPr>
  </w:style>
  <w:style w:type="paragraph" w:customStyle="1" w:styleId="Important2-ImportantBoxCenter">
    <w:name w:val="Important2 - ImportantBoxCenter"/>
    <w:basedOn w:val="I2-InfoBoxCenter"/>
    <w:link w:val="Important2-ImportantBoxCenterChar"/>
    <w:rsid w:val="00A81A45"/>
  </w:style>
  <w:style w:type="character" w:customStyle="1" w:styleId="Important2-ImportantBoxCenterChar">
    <w:name w:val="Important2 - ImportantBoxCenter Char"/>
    <w:basedOn w:val="P0-ParagraphChar"/>
    <w:link w:val="Important2-ImportantBoxCenter"/>
    <w:rsid w:val="00A81A45"/>
    <w:rPr>
      <w:rFonts w:ascii="Crimson Pro" w:eastAsia="Times New Roman" w:hAnsi="Crimson Pro" w:cs="Times New Roman"/>
      <w:sz w:val="20"/>
      <w:szCs w:val="24"/>
      <w:shd w:val="clear" w:color="auto" w:fill="FFFFFF"/>
      <w:lang w:val="en-US"/>
    </w:rPr>
  </w:style>
  <w:style w:type="paragraph" w:customStyle="1" w:styleId="Important2-ImportantBoxFigure">
    <w:name w:val="Important2 - ImportantBoxFigure"/>
    <w:basedOn w:val="I2-InfoBoxFigure"/>
    <w:link w:val="Important2-ImportantBoxFigureChar"/>
    <w:rsid w:val="00A81A45"/>
  </w:style>
  <w:style w:type="character" w:customStyle="1" w:styleId="Important2-ImportantBoxFigureChar">
    <w:name w:val="Important2 - ImportantBoxFigure Char"/>
    <w:basedOn w:val="P0-ParagraphChar"/>
    <w:link w:val="Important2-ImportantBoxFigure"/>
    <w:rsid w:val="00A81A45"/>
    <w:rPr>
      <w:rFonts w:ascii="Crimson Pro" w:eastAsia="Times New Roman" w:hAnsi="Crimson Pro" w:cs="Times New Roman"/>
      <w:sz w:val="16"/>
      <w:szCs w:val="24"/>
      <w:shd w:val="clear" w:color="auto" w:fill="FFFFFF"/>
      <w:lang w:val="en-US"/>
    </w:rPr>
  </w:style>
  <w:style w:type="paragraph" w:customStyle="1" w:styleId="Important2-ImportantBoxCaption">
    <w:name w:val="Important2 - ImportantBoxCaption"/>
    <w:basedOn w:val="I2-InfoBoxCaption"/>
    <w:link w:val="Important2-ImportantBoxCaptionChar"/>
    <w:rsid w:val="00A81A45"/>
  </w:style>
  <w:style w:type="character" w:customStyle="1" w:styleId="Important2-ImportantBoxCaptionChar">
    <w:name w:val="Important2 - ImportantBoxCaption Char"/>
    <w:basedOn w:val="P0-ParagraphChar"/>
    <w:link w:val="Important2-ImportantBoxCaption"/>
    <w:rsid w:val="00A81A45"/>
    <w:rPr>
      <w:rFonts w:ascii="Crimson Pro" w:eastAsia="Times New Roman" w:hAnsi="Crimson Pro" w:cs="Times New Roman"/>
      <w:sz w:val="16"/>
      <w:szCs w:val="24"/>
      <w:shd w:val="clear" w:color="auto" w:fill="FFFFFF"/>
      <w:lang w:val="en-US"/>
    </w:rPr>
  </w:style>
  <w:style w:type="paragraph" w:customStyle="1" w:styleId="Important2-ImportantBox">
    <w:name w:val="Important2 - ImportantBox"/>
    <w:basedOn w:val="I2-InfoBox"/>
    <w:link w:val="Important2-ImportantBoxChar"/>
    <w:rsid w:val="00A81A45"/>
  </w:style>
  <w:style w:type="character" w:customStyle="1" w:styleId="Important2-ImportantBoxChar">
    <w:name w:val="Important2 - ImportantBox Char"/>
    <w:basedOn w:val="P0-ParagraphChar"/>
    <w:link w:val="Important2-ImportantBox"/>
    <w:rsid w:val="00A81A45"/>
    <w:rPr>
      <w:rFonts w:ascii="Crimson Pro" w:eastAsia="Times New Roman" w:hAnsi="Crimson Pro" w:cs="Times New Roman"/>
      <w:sz w:val="20"/>
      <w:szCs w:val="24"/>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A81A45"/>
  </w:style>
  <w:style w:type="character" w:customStyle="1" w:styleId="Important2-ImportantBoxNumberedListChar">
    <w:name w:val="Important2 - ImportantBoxNumberedList Char"/>
    <w:basedOn w:val="P0-ParagraphChar"/>
    <w:link w:val="Important2-ImportantBoxNumberedList"/>
    <w:rsid w:val="00A81A45"/>
    <w:rPr>
      <w:rFonts w:ascii="Crimson Pro" w:eastAsia="Times New Roman" w:hAnsi="Crimson Pro" w:cs="Times New Roman"/>
      <w:sz w:val="20"/>
      <w:szCs w:val="24"/>
      <w:shd w:val="clear" w:color="auto" w:fill="FFFFFF"/>
      <w:lang w:val="en-US"/>
    </w:rPr>
  </w:style>
  <w:style w:type="paragraph" w:customStyle="1" w:styleId="Important2-ImportantBoxCode">
    <w:name w:val="Important2 - ImportantBoxCode"/>
    <w:basedOn w:val="I2-InfoBoxCode"/>
    <w:link w:val="Important2-ImportantBoxCodeChar"/>
    <w:rsid w:val="00A81A45"/>
  </w:style>
  <w:style w:type="character" w:customStyle="1" w:styleId="Important2-ImportantBoxCodeChar">
    <w:name w:val="Important2 - ImportantBoxCode Char"/>
    <w:basedOn w:val="P0-ParagraphChar"/>
    <w:link w:val="Important2-ImportantBoxCode"/>
    <w:rsid w:val="00A81A45"/>
    <w:rPr>
      <w:rFonts w:ascii="Consolas" w:eastAsia="Times New Roman" w:hAnsi="Consolas" w:cs="Times New Roman"/>
      <w:color w:val="383A42"/>
      <w:sz w:val="18"/>
      <w:szCs w:val="24"/>
      <w:shd w:val="clear" w:color="auto" w:fill="FAFAFA"/>
      <w:lang w:val="en-US"/>
    </w:rPr>
  </w:style>
  <w:style w:type="paragraph" w:customStyle="1" w:styleId="Important2-ImportantBoxConsole">
    <w:name w:val="Important2 - ImportantBoxConsole"/>
    <w:basedOn w:val="I2-InfoBoxConsole"/>
    <w:link w:val="Important2-ImportantBoxConsoleChar"/>
    <w:rsid w:val="00A81A45"/>
  </w:style>
  <w:style w:type="character" w:customStyle="1" w:styleId="Important2-ImportantBoxConsoleChar">
    <w:name w:val="Important2 - ImportantBoxConsole Char"/>
    <w:basedOn w:val="P0-ParagraphChar"/>
    <w:link w:val="Important2-ImportantBoxConsole"/>
    <w:rsid w:val="00A81A45"/>
    <w:rPr>
      <w:rFonts w:ascii="Consolas" w:eastAsia="Times New Roman" w:hAnsi="Consolas" w:cs="Times New Roman"/>
      <w:color w:val="F8F8F2"/>
      <w:sz w:val="18"/>
      <w:szCs w:val="24"/>
      <w:shd w:val="clear" w:color="auto" w:fill="282A36"/>
      <w:lang w:val="en-US"/>
    </w:rPr>
  </w:style>
  <w:style w:type="paragraph" w:customStyle="1" w:styleId="Caution0-CautionBoxBullet">
    <w:name w:val="Caution0 - CautionBoxBullet"/>
    <w:basedOn w:val="I0-InfoBoxBullet"/>
    <w:link w:val="Caution0-CautionBoxBulletChar"/>
    <w:rsid w:val="00A81A45"/>
  </w:style>
  <w:style w:type="character" w:customStyle="1" w:styleId="Caution0-CautionBoxBulletChar">
    <w:name w:val="Caution0 - CautionBoxBullet Char"/>
    <w:basedOn w:val="P0-ParagraphChar"/>
    <w:link w:val="Caution0-CautionBoxBullet"/>
    <w:rsid w:val="00A81A45"/>
    <w:rPr>
      <w:rFonts w:ascii="Crimson Pro" w:eastAsia="Times New Roman" w:hAnsi="Crimson Pro" w:cs="Times New Roman"/>
      <w:sz w:val="20"/>
      <w:szCs w:val="24"/>
      <w:shd w:val="clear" w:color="auto" w:fill="FFFFFF"/>
      <w:lang w:val="en-US"/>
    </w:rPr>
  </w:style>
  <w:style w:type="paragraph" w:customStyle="1" w:styleId="Caution0-CautionBoxCenter">
    <w:name w:val="Caution0 - CautionBoxCenter"/>
    <w:basedOn w:val="I0-InfoBoxCenter"/>
    <w:link w:val="Caution0-CautionBoxCenterChar"/>
    <w:rsid w:val="00A81A45"/>
  </w:style>
  <w:style w:type="character" w:customStyle="1" w:styleId="Caution0-CautionBoxCenterChar">
    <w:name w:val="Caution0 - CautionBoxCenter Char"/>
    <w:basedOn w:val="P0-ParagraphChar"/>
    <w:link w:val="Caution0-CautionBoxCenter"/>
    <w:rsid w:val="00A81A45"/>
    <w:rPr>
      <w:rFonts w:ascii="Crimson Pro" w:eastAsia="Times New Roman" w:hAnsi="Crimson Pro" w:cs="Times New Roman"/>
      <w:sz w:val="20"/>
      <w:szCs w:val="24"/>
      <w:shd w:val="clear" w:color="auto" w:fill="FFFFFF"/>
      <w:lang w:val="en-US"/>
    </w:rPr>
  </w:style>
  <w:style w:type="paragraph" w:customStyle="1" w:styleId="Caution0-CautionBoxFigure">
    <w:name w:val="Caution0 - CautionBoxFigure"/>
    <w:basedOn w:val="I0-InfoBoxFigure"/>
    <w:link w:val="Caution0-CautionBoxFigureChar"/>
    <w:rsid w:val="00A81A45"/>
  </w:style>
  <w:style w:type="character" w:customStyle="1" w:styleId="Caution0-CautionBoxFigureChar">
    <w:name w:val="Caution0 - CautionBoxFigure Char"/>
    <w:basedOn w:val="P0-ParagraphChar"/>
    <w:link w:val="Caution0-CautionBoxFigure"/>
    <w:rsid w:val="00A81A45"/>
    <w:rPr>
      <w:rFonts w:ascii="Crimson Pro" w:eastAsia="Times New Roman" w:hAnsi="Crimson Pro" w:cs="Times New Roman"/>
      <w:sz w:val="16"/>
      <w:szCs w:val="24"/>
      <w:shd w:val="clear" w:color="auto" w:fill="FFFFFF"/>
      <w:lang w:val="en-US"/>
    </w:rPr>
  </w:style>
  <w:style w:type="paragraph" w:customStyle="1" w:styleId="Caution0-CautionBoxCaption">
    <w:name w:val="Caution0 - CautionBoxCaption"/>
    <w:basedOn w:val="I0-InfoBoxCaption"/>
    <w:link w:val="Caution0-CautionBoxCaptionChar"/>
    <w:rsid w:val="00A81A45"/>
  </w:style>
  <w:style w:type="character" w:customStyle="1" w:styleId="Caution0-CautionBoxCaptionChar">
    <w:name w:val="Caution0 - CautionBoxCaption Char"/>
    <w:basedOn w:val="P0-ParagraphChar"/>
    <w:link w:val="Caution0-CautionBoxCaption"/>
    <w:rsid w:val="00A81A45"/>
    <w:rPr>
      <w:rFonts w:ascii="Crimson Pro" w:eastAsia="Times New Roman" w:hAnsi="Crimson Pro" w:cs="Times New Roman"/>
      <w:sz w:val="16"/>
      <w:szCs w:val="24"/>
      <w:shd w:val="clear" w:color="auto" w:fill="FFFFFF"/>
      <w:lang w:val="en-US"/>
    </w:rPr>
  </w:style>
  <w:style w:type="paragraph" w:customStyle="1" w:styleId="Caution0-CautionBox">
    <w:name w:val="Caution0 - CautionBox"/>
    <w:basedOn w:val="I0-InfoBox"/>
    <w:link w:val="Caution0-CautionBoxChar"/>
    <w:rsid w:val="00A81A45"/>
  </w:style>
  <w:style w:type="character" w:customStyle="1" w:styleId="Caution0-CautionBoxChar">
    <w:name w:val="Caution0 - CautionBox Char"/>
    <w:basedOn w:val="P0-ParagraphChar"/>
    <w:link w:val="Caution0-CautionBox"/>
    <w:rsid w:val="00A81A45"/>
    <w:rPr>
      <w:rFonts w:ascii="Crimson Pro" w:eastAsia="Times New Roman" w:hAnsi="Crimson Pro" w:cs="Times New Roman"/>
      <w:sz w:val="20"/>
      <w:szCs w:val="24"/>
      <w:shd w:val="clear" w:color="auto" w:fill="FFFFFF"/>
      <w:lang w:val="en-US"/>
    </w:rPr>
  </w:style>
  <w:style w:type="paragraph" w:customStyle="1" w:styleId="Caution0-CautionBoxNumberedList">
    <w:name w:val="Caution0 - CautionBoxNumberedList"/>
    <w:basedOn w:val="I0-InfoBoxNumberedList"/>
    <w:link w:val="Caution0-CautionBoxNumberedListChar"/>
    <w:rsid w:val="00A81A45"/>
  </w:style>
  <w:style w:type="character" w:customStyle="1" w:styleId="Caution0-CautionBoxNumberedListChar">
    <w:name w:val="Caution0 - CautionBoxNumberedList Char"/>
    <w:basedOn w:val="P0-ParagraphChar"/>
    <w:link w:val="Caution0-CautionBoxNumberedList"/>
    <w:rsid w:val="00A81A45"/>
    <w:rPr>
      <w:rFonts w:ascii="Crimson Pro" w:eastAsia="Times New Roman" w:hAnsi="Crimson Pro" w:cs="Times New Roman"/>
      <w:sz w:val="20"/>
      <w:szCs w:val="24"/>
      <w:shd w:val="clear" w:color="auto" w:fill="FFFFFF"/>
      <w:lang w:val="en-US"/>
    </w:rPr>
  </w:style>
  <w:style w:type="paragraph" w:customStyle="1" w:styleId="Caution0-CautionBoxCode">
    <w:name w:val="Caution0 - CautionBoxCode"/>
    <w:basedOn w:val="I0-InfoBoxCode"/>
    <w:link w:val="Caution0-CautionBoxCodeChar"/>
    <w:rsid w:val="00A81A45"/>
  </w:style>
  <w:style w:type="character" w:customStyle="1" w:styleId="Caution0-CautionBoxCodeChar">
    <w:name w:val="Caution0 - CautionBoxCode Char"/>
    <w:basedOn w:val="P0-ParagraphChar"/>
    <w:link w:val="Caution0-CautionBoxCode"/>
    <w:rsid w:val="00A81A45"/>
    <w:rPr>
      <w:rFonts w:ascii="Consolas" w:eastAsia="Times New Roman" w:hAnsi="Consolas" w:cs="Times New Roman"/>
      <w:color w:val="383A42"/>
      <w:sz w:val="18"/>
      <w:szCs w:val="24"/>
      <w:shd w:val="clear" w:color="auto" w:fill="FAFAFA"/>
      <w:lang w:val="en-US"/>
    </w:rPr>
  </w:style>
  <w:style w:type="paragraph" w:customStyle="1" w:styleId="Caution0-CautionBoxConsole">
    <w:name w:val="Caution0 - CautionBoxConsole"/>
    <w:basedOn w:val="I0-InfoBoxConsole"/>
    <w:link w:val="Caution0-CautionBoxConsoleChar"/>
    <w:rsid w:val="00A81A45"/>
  </w:style>
  <w:style w:type="character" w:customStyle="1" w:styleId="Caution0-CautionBoxConsoleChar">
    <w:name w:val="Caution0 - CautionBoxConsole Char"/>
    <w:basedOn w:val="P0-ParagraphChar"/>
    <w:link w:val="Caution0-CautionBoxConsole"/>
    <w:rsid w:val="00A81A45"/>
    <w:rPr>
      <w:rFonts w:ascii="Consolas" w:eastAsia="Times New Roman" w:hAnsi="Consolas" w:cs="Times New Roman"/>
      <w:color w:val="F8F8F2"/>
      <w:sz w:val="18"/>
      <w:szCs w:val="24"/>
      <w:shd w:val="clear" w:color="auto" w:fill="282A36"/>
      <w:lang w:val="en-US"/>
    </w:rPr>
  </w:style>
  <w:style w:type="paragraph" w:customStyle="1" w:styleId="Caution1-CautionBoxBullet">
    <w:name w:val="Caution1 - CautionBoxBullet"/>
    <w:basedOn w:val="I1-InfoBoxBullet"/>
    <w:link w:val="Caution1-CautionBoxBulletChar"/>
    <w:rsid w:val="00A81A45"/>
  </w:style>
  <w:style w:type="character" w:customStyle="1" w:styleId="Caution1-CautionBoxBulletChar">
    <w:name w:val="Caution1 - CautionBoxBullet Char"/>
    <w:basedOn w:val="P0-ParagraphChar"/>
    <w:link w:val="Caution1-CautionBoxBullet"/>
    <w:rsid w:val="00A81A45"/>
    <w:rPr>
      <w:rFonts w:ascii="Crimson Pro" w:eastAsia="Times New Roman" w:hAnsi="Crimson Pro" w:cs="Times New Roman"/>
      <w:sz w:val="20"/>
      <w:szCs w:val="24"/>
      <w:shd w:val="clear" w:color="auto" w:fill="FFFFFF"/>
      <w:lang w:val="en-US"/>
    </w:rPr>
  </w:style>
  <w:style w:type="paragraph" w:customStyle="1" w:styleId="Caution1-CautionBoxCenter">
    <w:name w:val="Caution1 - CautionBoxCenter"/>
    <w:basedOn w:val="I1-InfoBoxCenter"/>
    <w:link w:val="Caution1-CautionBoxCenterChar"/>
    <w:rsid w:val="00A81A45"/>
  </w:style>
  <w:style w:type="character" w:customStyle="1" w:styleId="Caution1-CautionBoxCenterChar">
    <w:name w:val="Caution1 - CautionBoxCenter Char"/>
    <w:basedOn w:val="P0-ParagraphChar"/>
    <w:link w:val="Caution1-CautionBoxCenter"/>
    <w:rsid w:val="00A81A45"/>
    <w:rPr>
      <w:rFonts w:ascii="Crimson Pro" w:eastAsia="Times New Roman" w:hAnsi="Crimson Pro" w:cs="Times New Roman"/>
      <w:sz w:val="20"/>
      <w:szCs w:val="24"/>
      <w:shd w:val="clear" w:color="auto" w:fill="FFFFFF"/>
      <w:lang w:val="en-US"/>
    </w:rPr>
  </w:style>
  <w:style w:type="paragraph" w:customStyle="1" w:styleId="Caution1-CautionBoxFigure">
    <w:name w:val="Caution1 - CautionBoxFigure"/>
    <w:basedOn w:val="I1-InfoBoxFigure"/>
    <w:link w:val="Caution1-CautionBoxFigureChar"/>
    <w:rsid w:val="00A81A45"/>
  </w:style>
  <w:style w:type="character" w:customStyle="1" w:styleId="Caution1-CautionBoxFigureChar">
    <w:name w:val="Caution1 - CautionBoxFigure Char"/>
    <w:basedOn w:val="P0-ParagraphChar"/>
    <w:link w:val="Caution1-CautionBoxFigure"/>
    <w:rsid w:val="00A81A45"/>
    <w:rPr>
      <w:rFonts w:ascii="Crimson Pro" w:eastAsia="Times New Roman" w:hAnsi="Crimson Pro" w:cs="Times New Roman"/>
      <w:sz w:val="16"/>
      <w:szCs w:val="24"/>
      <w:shd w:val="clear" w:color="auto" w:fill="FFFFFF"/>
      <w:lang w:val="en-US"/>
    </w:rPr>
  </w:style>
  <w:style w:type="paragraph" w:customStyle="1" w:styleId="Caution1-CautionBoxCaption">
    <w:name w:val="Caution1 - CautionBoxCaption"/>
    <w:basedOn w:val="I1-InfoBoxCaption"/>
    <w:link w:val="Caution1-CautionBoxCaptionChar"/>
    <w:rsid w:val="00A81A45"/>
  </w:style>
  <w:style w:type="character" w:customStyle="1" w:styleId="Caution1-CautionBoxCaptionChar">
    <w:name w:val="Caution1 - CautionBoxCaption Char"/>
    <w:basedOn w:val="P0-ParagraphChar"/>
    <w:link w:val="Caution1-CautionBoxCaption"/>
    <w:rsid w:val="00A81A45"/>
    <w:rPr>
      <w:rFonts w:ascii="Crimson Pro" w:eastAsia="Times New Roman" w:hAnsi="Crimson Pro" w:cs="Times New Roman"/>
      <w:sz w:val="16"/>
      <w:szCs w:val="24"/>
      <w:shd w:val="clear" w:color="auto" w:fill="FFFFFF"/>
      <w:lang w:val="en-US"/>
    </w:rPr>
  </w:style>
  <w:style w:type="paragraph" w:customStyle="1" w:styleId="Caution1-CautionBox">
    <w:name w:val="Caution1 - CautionBox"/>
    <w:basedOn w:val="I1-InfoBox"/>
    <w:link w:val="Caution1-CautionBoxChar"/>
    <w:rsid w:val="00A81A45"/>
  </w:style>
  <w:style w:type="character" w:customStyle="1" w:styleId="Caution1-CautionBoxChar">
    <w:name w:val="Caution1 - CautionBox Char"/>
    <w:basedOn w:val="P0-ParagraphChar"/>
    <w:link w:val="Caution1-CautionBox"/>
    <w:rsid w:val="00A81A45"/>
    <w:rPr>
      <w:rFonts w:ascii="Crimson Pro" w:eastAsia="Times New Roman" w:hAnsi="Crimson Pro" w:cs="Times New Roman"/>
      <w:sz w:val="20"/>
      <w:szCs w:val="24"/>
      <w:shd w:val="clear" w:color="auto" w:fill="FFFFFF"/>
      <w:lang w:val="en-US"/>
    </w:rPr>
  </w:style>
  <w:style w:type="paragraph" w:customStyle="1" w:styleId="Caution1-CautionBoxNumberedList">
    <w:name w:val="Caution1 - CautionBoxNumberedList"/>
    <w:basedOn w:val="I1-InfoBoxNumberedList"/>
    <w:link w:val="Caution1-CautionBoxNumberedListChar"/>
    <w:rsid w:val="00A81A45"/>
  </w:style>
  <w:style w:type="character" w:customStyle="1" w:styleId="Caution1-CautionBoxNumberedListChar">
    <w:name w:val="Caution1 - CautionBoxNumberedList Char"/>
    <w:basedOn w:val="P0-ParagraphChar"/>
    <w:link w:val="Caution1-CautionBoxNumberedList"/>
    <w:rsid w:val="00A81A45"/>
    <w:rPr>
      <w:rFonts w:ascii="Crimson Pro" w:eastAsia="Times New Roman" w:hAnsi="Crimson Pro" w:cs="Times New Roman"/>
      <w:sz w:val="20"/>
      <w:szCs w:val="24"/>
      <w:shd w:val="clear" w:color="auto" w:fill="FFFFFF"/>
      <w:lang w:val="en-US"/>
    </w:rPr>
  </w:style>
  <w:style w:type="paragraph" w:customStyle="1" w:styleId="Caution1-CautionBoxCode">
    <w:name w:val="Caution1 - CautionBoxCode"/>
    <w:basedOn w:val="I1-InfoBoxCode"/>
    <w:link w:val="Caution1-CautionBoxCodeChar"/>
    <w:rsid w:val="00A81A45"/>
  </w:style>
  <w:style w:type="character" w:customStyle="1" w:styleId="Caution1-CautionBoxCodeChar">
    <w:name w:val="Caution1 - CautionBoxCode Char"/>
    <w:basedOn w:val="P0-ParagraphChar"/>
    <w:link w:val="Caution1-CautionBoxCode"/>
    <w:rsid w:val="00A81A45"/>
    <w:rPr>
      <w:rFonts w:ascii="Consolas" w:eastAsia="Times New Roman" w:hAnsi="Consolas" w:cs="Times New Roman"/>
      <w:color w:val="383A42"/>
      <w:sz w:val="18"/>
      <w:szCs w:val="24"/>
      <w:shd w:val="clear" w:color="auto" w:fill="FAFAFA"/>
      <w:lang w:val="en-US"/>
    </w:rPr>
  </w:style>
  <w:style w:type="paragraph" w:customStyle="1" w:styleId="Caution1-CautionBoxConsole">
    <w:name w:val="Caution1 - CautionBoxConsole"/>
    <w:basedOn w:val="I1-InfoBoxConsole"/>
    <w:link w:val="Caution1-CautionBoxConsoleChar"/>
    <w:rsid w:val="00A81A45"/>
  </w:style>
  <w:style w:type="character" w:customStyle="1" w:styleId="Caution1-CautionBoxConsoleChar">
    <w:name w:val="Caution1 - CautionBoxConsole Char"/>
    <w:basedOn w:val="P0-ParagraphChar"/>
    <w:link w:val="Caution1-CautionBoxConsole"/>
    <w:rsid w:val="00A81A45"/>
    <w:rPr>
      <w:rFonts w:ascii="Consolas" w:eastAsia="Times New Roman" w:hAnsi="Consolas" w:cs="Times New Roman"/>
      <w:color w:val="F8F8F2"/>
      <w:sz w:val="18"/>
      <w:szCs w:val="24"/>
      <w:shd w:val="clear" w:color="auto" w:fill="282A36"/>
      <w:lang w:val="en-US"/>
    </w:rPr>
  </w:style>
  <w:style w:type="paragraph" w:customStyle="1" w:styleId="Caution2-CautionBoxBullet">
    <w:name w:val="Caution2 - CautionBoxBullet"/>
    <w:basedOn w:val="I2-InfoBoxBullet"/>
    <w:link w:val="Caution2-CautionBoxBulletChar"/>
    <w:rsid w:val="00A81A45"/>
  </w:style>
  <w:style w:type="character" w:customStyle="1" w:styleId="Caution2-CautionBoxBulletChar">
    <w:name w:val="Caution2 - CautionBoxBullet Char"/>
    <w:basedOn w:val="P0-ParagraphChar"/>
    <w:link w:val="Caution2-CautionBoxBullet"/>
    <w:rsid w:val="00A81A45"/>
    <w:rPr>
      <w:rFonts w:ascii="Crimson Pro" w:eastAsia="Times New Roman" w:hAnsi="Crimson Pro" w:cs="Times New Roman"/>
      <w:sz w:val="20"/>
      <w:szCs w:val="24"/>
      <w:shd w:val="clear" w:color="auto" w:fill="FFFFFF"/>
      <w:lang w:val="en-US"/>
    </w:rPr>
  </w:style>
  <w:style w:type="paragraph" w:customStyle="1" w:styleId="Caution2-CautionBoxCenter">
    <w:name w:val="Caution2 - CautionBoxCenter"/>
    <w:basedOn w:val="I2-InfoBoxCenter"/>
    <w:link w:val="Caution2-CautionBoxCenterChar"/>
    <w:rsid w:val="00A81A45"/>
  </w:style>
  <w:style w:type="character" w:customStyle="1" w:styleId="Caution2-CautionBoxCenterChar">
    <w:name w:val="Caution2 - CautionBoxCenter Char"/>
    <w:basedOn w:val="P0-ParagraphChar"/>
    <w:link w:val="Caution2-CautionBoxCenter"/>
    <w:rsid w:val="00A81A45"/>
    <w:rPr>
      <w:rFonts w:ascii="Crimson Pro" w:eastAsia="Times New Roman" w:hAnsi="Crimson Pro" w:cs="Times New Roman"/>
      <w:sz w:val="20"/>
      <w:szCs w:val="24"/>
      <w:shd w:val="clear" w:color="auto" w:fill="FFFFFF"/>
      <w:lang w:val="en-US"/>
    </w:rPr>
  </w:style>
  <w:style w:type="paragraph" w:customStyle="1" w:styleId="Caution2-CautionBoxFigure">
    <w:name w:val="Caution2 - CautionBoxFigure"/>
    <w:basedOn w:val="I2-InfoBoxFigure"/>
    <w:link w:val="Caution2-CautionBoxFigureChar"/>
    <w:rsid w:val="00A81A45"/>
  </w:style>
  <w:style w:type="character" w:customStyle="1" w:styleId="Caution2-CautionBoxFigureChar">
    <w:name w:val="Caution2 - CautionBoxFigure Char"/>
    <w:basedOn w:val="P0-ParagraphChar"/>
    <w:link w:val="Caution2-CautionBoxFigure"/>
    <w:rsid w:val="00A81A45"/>
    <w:rPr>
      <w:rFonts w:ascii="Crimson Pro" w:eastAsia="Times New Roman" w:hAnsi="Crimson Pro" w:cs="Times New Roman"/>
      <w:sz w:val="16"/>
      <w:szCs w:val="24"/>
      <w:shd w:val="clear" w:color="auto" w:fill="FFFFFF"/>
      <w:lang w:val="en-US"/>
    </w:rPr>
  </w:style>
  <w:style w:type="paragraph" w:customStyle="1" w:styleId="Caution2-CautionBoxCaption">
    <w:name w:val="Caution2 - CautionBoxCaption"/>
    <w:basedOn w:val="I2-InfoBoxCaption"/>
    <w:link w:val="Caution2-CautionBoxCaptionChar"/>
    <w:rsid w:val="00A81A45"/>
  </w:style>
  <w:style w:type="character" w:customStyle="1" w:styleId="Caution2-CautionBoxCaptionChar">
    <w:name w:val="Caution2 - CautionBoxCaption Char"/>
    <w:basedOn w:val="P0-ParagraphChar"/>
    <w:link w:val="Caution2-CautionBoxCaption"/>
    <w:rsid w:val="00A81A45"/>
    <w:rPr>
      <w:rFonts w:ascii="Crimson Pro" w:eastAsia="Times New Roman" w:hAnsi="Crimson Pro" w:cs="Times New Roman"/>
      <w:sz w:val="16"/>
      <w:szCs w:val="24"/>
      <w:shd w:val="clear" w:color="auto" w:fill="FFFFFF"/>
      <w:lang w:val="en-US"/>
    </w:rPr>
  </w:style>
  <w:style w:type="paragraph" w:customStyle="1" w:styleId="Caution2-CautionBox">
    <w:name w:val="Caution2 - CautionBox"/>
    <w:basedOn w:val="I2-InfoBox"/>
    <w:link w:val="Caution2-CautionBoxChar"/>
    <w:rsid w:val="00A81A45"/>
  </w:style>
  <w:style w:type="character" w:customStyle="1" w:styleId="Caution2-CautionBoxChar">
    <w:name w:val="Caution2 - CautionBox Char"/>
    <w:basedOn w:val="P0-ParagraphChar"/>
    <w:link w:val="Caution2-CautionBox"/>
    <w:rsid w:val="00A81A45"/>
    <w:rPr>
      <w:rFonts w:ascii="Crimson Pro" w:eastAsia="Times New Roman" w:hAnsi="Crimson Pro" w:cs="Times New Roman"/>
      <w:sz w:val="20"/>
      <w:szCs w:val="24"/>
      <w:shd w:val="clear" w:color="auto" w:fill="FFFFFF"/>
      <w:lang w:val="en-US"/>
    </w:rPr>
  </w:style>
  <w:style w:type="paragraph" w:customStyle="1" w:styleId="Caution2-CautionBoxNumberedList">
    <w:name w:val="Caution2 - CautionBoxNumberedList"/>
    <w:basedOn w:val="I2-InfoBoxNumberedList"/>
    <w:link w:val="Caution2-CautionBoxNumberedListChar"/>
    <w:rsid w:val="00A81A45"/>
  </w:style>
  <w:style w:type="character" w:customStyle="1" w:styleId="Caution2-CautionBoxNumberedListChar">
    <w:name w:val="Caution2 - CautionBoxNumberedList Char"/>
    <w:basedOn w:val="P0-ParagraphChar"/>
    <w:link w:val="Caution2-CautionBoxNumberedList"/>
    <w:rsid w:val="00A81A45"/>
    <w:rPr>
      <w:rFonts w:ascii="Crimson Pro" w:eastAsia="Times New Roman" w:hAnsi="Crimson Pro" w:cs="Times New Roman"/>
      <w:sz w:val="20"/>
      <w:szCs w:val="24"/>
      <w:shd w:val="clear" w:color="auto" w:fill="FFFFFF"/>
      <w:lang w:val="en-US"/>
    </w:rPr>
  </w:style>
  <w:style w:type="paragraph" w:customStyle="1" w:styleId="Caution2-CautionBoxCode">
    <w:name w:val="Caution2 - CautionBoxCode"/>
    <w:basedOn w:val="I2-InfoBoxCode"/>
    <w:link w:val="Caution2-CautionBoxCodeChar"/>
    <w:rsid w:val="00A81A45"/>
  </w:style>
  <w:style w:type="character" w:customStyle="1" w:styleId="Caution2-CautionBoxCodeChar">
    <w:name w:val="Caution2 - CautionBoxCode Char"/>
    <w:basedOn w:val="P0-ParagraphChar"/>
    <w:link w:val="Caution2-CautionBoxCode"/>
    <w:rsid w:val="00A81A45"/>
    <w:rPr>
      <w:rFonts w:ascii="Consolas" w:eastAsia="Times New Roman" w:hAnsi="Consolas" w:cs="Times New Roman"/>
      <w:color w:val="383A42"/>
      <w:sz w:val="18"/>
      <w:szCs w:val="24"/>
      <w:shd w:val="clear" w:color="auto" w:fill="FAFAFA"/>
      <w:lang w:val="en-US"/>
    </w:rPr>
  </w:style>
  <w:style w:type="paragraph" w:customStyle="1" w:styleId="Caution2-CautionBoxConsole">
    <w:name w:val="Caution2 - CautionBoxConsole"/>
    <w:basedOn w:val="I2-InfoBoxConsole"/>
    <w:link w:val="Caution2-CautionBoxConsoleChar"/>
    <w:rsid w:val="00A81A45"/>
  </w:style>
  <w:style w:type="character" w:customStyle="1" w:styleId="Caution2-CautionBoxConsoleChar">
    <w:name w:val="Caution2 - CautionBoxConsole Char"/>
    <w:basedOn w:val="P0-ParagraphChar"/>
    <w:link w:val="Caution2-CautionBoxConsole"/>
    <w:rsid w:val="00A81A45"/>
    <w:rPr>
      <w:rFonts w:ascii="Consolas" w:eastAsia="Times New Roman" w:hAnsi="Consolas" w:cs="Times New Roman"/>
      <w:color w:val="F8F8F2"/>
      <w:sz w:val="18"/>
      <w:szCs w:val="24"/>
      <w:shd w:val="clear" w:color="auto" w:fill="282A36"/>
      <w:lang w:val="en-US"/>
    </w:rPr>
  </w:style>
  <w:style w:type="paragraph" w:customStyle="1" w:styleId="AIHelper0-AIHelperBoxBullet">
    <w:name w:val="AI Helper0 - AIHelperBoxBullet"/>
    <w:basedOn w:val="I0-InfoBoxBullet"/>
    <w:link w:val="AIHelper0-AIHelperBoxBulletChar"/>
    <w:rsid w:val="00A81A45"/>
  </w:style>
  <w:style w:type="character" w:customStyle="1" w:styleId="AIHelper0-AIHelperBoxBulletChar">
    <w:name w:val="AI Helper0 - AIHelperBoxBullet Char"/>
    <w:basedOn w:val="P0-ParagraphChar"/>
    <w:link w:val="AIHelper0-AIHelperBoxBullet"/>
    <w:rsid w:val="00A81A45"/>
    <w:rPr>
      <w:rFonts w:ascii="Crimson Pro" w:eastAsia="Times New Roman" w:hAnsi="Crimson Pro" w:cs="Times New Roman"/>
      <w:sz w:val="20"/>
      <w:szCs w:val="24"/>
      <w:shd w:val="clear" w:color="auto" w:fill="FFFFFF"/>
      <w:lang w:val="en-US"/>
    </w:rPr>
  </w:style>
  <w:style w:type="paragraph" w:customStyle="1" w:styleId="AIHelper0-AIHelperBoxCenter">
    <w:name w:val="AI Helper0 - AIHelperBoxCenter"/>
    <w:basedOn w:val="I0-InfoBoxCenter"/>
    <w:link w:val="AIHelper0-AIHelperBoxCenterChar"/>
    <w:rsid w:val="00A81A45"/>
  </w:style>
  <w:style w:type="character" w:customStyle="1" w:styleId="AIHelper0-AIHelperBoxCenterChar">
    <w:name w:val="AI Helper0 - AIHelperBoxCenter Char"/>
    <w:basedOn w:val="P0-ParagraphChar"/>
    <w:link w:val="AIHelper0-AIHelperBoxCenter"/>
    <w:rsid w:val="00A81A45"/>
    <w:rPr>
      <w:rFonts w:ascii="Crimson Pro" w:eastAsia="Times New Roman" w:hAnsi="Crimson Pro" w:cs="Times New Roman"/>
      <w:sz w:val="20"/>
      <w:szCs w:val="24"/>
      <w:shd w:val="clear" w:color="auto" w:fill="FFFFFF"/>
      <w:lang w:val="en-US"/>
    </w:rPr>
  </w:style>
  <w:style w:type="paragraph" w:customStyle="1" w:styleId="AIHelper0-AIHelperBoxFigure">
    <w:name w:val="AI Helper0 - AIHelperBoxFigure"/>
    <w:basedOn w:val="I0-InfoBoxFigure"/>
    <w:link w:val="AIHelper0-AIHelperBoxFigureChar"/>
    <w:rsid w:val="00A81A45"/>
  </w:style>
  <w:style w:type="character" w:customStyle="1" w:styleId="AIHelper0-AIHelperBoxFigureChar">
    <w:name w:val="AI Helper0 - AIHelperBoxFigure Char"/>
    <w:basedOn w:val="P0-ParagraphChar"/>
    <w:link w:val="AIHelper0-AIHelperBoxFigure"/>
    <w:rsid w:val="00A81A45"/>
    <w:rPr>
      <w:rFonts w:ascii="Crimson Pro" w:eastAsia="Times New Roman" w:hAnsi="Crimson Pro" w:cs="Times New Roman"/>
      <w:sz w:val="16"/>
      <w:szCs w:val="24"/>
      <w:shd w:val="clear" w:color="auto" w:fill="FFFFFF"/>
      <w:lang w:val="en-US"/>
    </w:rPr>
  </w:style>
  <w:style w:type="paragraph" w:customStyle="1" w:styleId="AIHelper0-AIHelperBoxCaption">
    <w:name w:val="AI Helper0 - AIHelperBoxCaption"/>
    <w:basedOn w:val="I0-InfoBoxCaption"/>
    <w:link w:val="AIHelper0-AIHelperBoxCaptionChar"/>
    <w:rsid w:val="00A81A45"/>
  </w:style>
  <w:style w:type="character" w:customStyle="1" w:styleId="AIHelper0-AIHelperBoxCaptionChar">
    <w:name w:val="AI Helper0 - AIHelperBoxCaption Char"/>
    <w:basedOn w:val="P0-ParagraphChar"/>
    <w:link w:val="AIHelper0-AIHelperBoxCaption"/>
    <w:rsid w:val="00A81A45"/>
    <w:rPr>
      <w:rFonts w:ascii="Crimson Pro" w:eastAsia="Times New Roman" w:hAnsi="Crimson Pro" w:cs="Times New Roman"/>
      <w:sz w:val="16"/>
      <w:szCs w:val="24"/>
      <w:shd w:val="clear" w:color="auto" w:fill="FFFFFF"/>
      <w:lang w:val="en-US"/>
    </w:rPr>
  </w:style>
  <w:style w:type="paragraph" w:customStyle="1" w:styleId="AIHelper0-AIHelperBox">
    <w:name w:val="AI Helper0 - AIHelperBox"/>
    <w:basedOn w:val="I0-InfoBox"/>
    <w:link w:val="AIHelper0-AIHelperBoxChar"/>
    <w:rsid w:val="00A81A45"/>
  </w:style>
  <w:style w:type="character" w:customStyle="1" w:styleId="AIHelper0-AIHelperBoxChar">
    <w:name w:val="AI Helper0 - AIHelperBox Char"/>
    <w:basedOn w:val="P0-ParagraphChar"/>
    <w:link w:val="AIHelper0-AIHelperBox"/>
    <w:rsid w:val="00A81A45"/>
    <w:rPr>
      <w:rFonts w:ascii="Crimson Pro" w:eastAsia="Times New Roman" w:hAnsi="Crimson Pro" w:cs="Times New Roman"/>
      <w:sz w:val="20"/>
      <w:szCs w:val="24"/>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A81A45"/>
  </w:style>
  <w:style w:type="character" w:customStyle="1" w:styleId="AIHelper0-AIHelperBoxNumberedListChar">
    <w:name w:val="AI Helper0 - AIHelperBoxNumberedList Char"/>
    <w:basedOn w:val="P0-ParagraphChar"/>
    <w:link w:val="AIHelper0-AIHelperBoxNumberedList"/>
    <w:rsid w:val="00A81A45"/>
    <w:rPr>
      <w:rFonts w:ascii="Crimson Pro" w:eastAsia="Times New Roman" w:hAnsi="Crimson Pro" w:cs="Times New Roman"/>
      <w:sz w:val="20"/>
      <w:szCs w:val="24"/>
      <w:shd w:val="clear" w:color="auto" w:fill="FFFFFF"/>
      <w:lang w:val="en-US"/>
    </w:rPr>
  </w:style>
  <w:style w:type="paragraph" w:customStyle="1" w:styleId="AIHelper0-AIHelperBoxCode">
    <w:name w:val="AI Helper0 - AIHelperBoxCode"/>
    <w:basedOn w:val="I0-InfoBoxCode"/>
    <w:link w:val="AIHelper0-AIHelperBoxCodeChar"/>
    <w:rsid w:val="00A81A45"/>
  </w:style>
  <w:style w:type="character" w:customStyle="1" w:styleId="AIHelper0-AIHelperBoxCodeChar">
    <w:name w:val="AI Helper0 - AIHelperBoxCode Char"/>
    <w:basedOn w:val="P0-ParagraphChar"/>
    <w:link w:val="AIHelper0-AIHelperBoxCode"/>
    <w:rsid w:val="00A81A45"/>
    <w:rPr>
      <w:rFonts w:ascii="Consolas" w:eastAsia="Times New Roman" w:hAnsi="Consolas" w:cs="Times New Roman"/>
      <w:color w:val="383A42"/>
      <w:sz w:val="18"/>
      <w:szCs w:val="24"/>
      <w:shd w:val="clear" w:color="auto" w:fill="FAFAFA"/>
      <w:lang w:val="en-US"/>
    </w:rPr>
  </w:style>
  <w:style w:type="paragraph" w:customStyle="1" w:styleId="AIHelper0-AIHelperBoxConsole">
    <w:name w:val="AI Helper0 - AIHelperBoxConsole"/>
    <w:basedOn w:val="I0-InfoBoxConsole"/>
    <w:link w:val="AIHelper0-AIHelperBoxConsoleChar"/>
    <w:rsid w:val="00A81A45"/>
  </w:style>
  <w:style w:type="character" w:customStyle="1" w:styleId="AIHelper0-AIHelperBoxConsoleChar">
    <w:name w:val="AI Helper0 - AIHelperBoxConsole Char"/>
    <w:basedOn w:val="P0-ParagraphChar"/>
    <w:link w:val="AIHelper0-AIHelperBoxConsole"/>
    <w:rsid w:val="00A81A45"/>
    <w:rPr>
      <w:rFonts w:ascii="Consolas" w:eastAsia="Times New Roman" w:hAnsi="Consolas" w:cs="Times New Roman"/>
      <w:color w:val="F8F8F2"/>
      <w:sz w:val="18"/>
      <w:szCs w:val="24"/>
      <w:shd w:val="clear" w:color="auto" w:fill="282A36"/>
      <w:lang w:val="en-US"/>
    </w:rPr>
  </w:style>
  <w:style w:type="paragraph" w:customStyle="1" w:styleId="AIHelper1-AIHelperBoxBullet">
    <w:name w:val="AI Helper1 - AIHelperBoxBullet"/>
    <w:basedOn w:val="I1-InfoBoxBullet"/>
    <w:link w:val="AIHelper1-AIHelperBoxBulletChar"/>
    <w:rsid w:val="00A81A45"/>
  </w:style>
  <w:style w:type="character" w:customStyle="1" w:styleId="AIHelper1-AIHelperBoxBulletChar">
    <w:name w:val="AI Helper1 - AIHelperBoxBullet Char"/>
    <w:basedOn w:val="P0-ParagraphChar"/>
    <w:link w:val="AIHelper1-AIHelperBoxBullet"/>
    <w:rsid w:val="00A81A45"/>
    <w:rPr>
      <w:rFonts w:ascii="Crimson Pro" w:eastAsia="Times New Roman" w:hAnsi="Crimson Pro" w:cs="Times New Roman"/>
      <w:sz w:val="20"/>
      <w:szCs w:val="24"/>
      <w:shd w:val="clear" w:color="auto" w:fill="FFFFFF"/>
      <w:lang w:val="en-US"/>
    </w:rPr>
  </w:style>
  <w:style w:type="paragraph" w:customStyle="1" w:styleId="AIHelper1-AIHelperBoxCenter">
    <w:name w:val="AI Helper1 - AIHelperBoxCenter"/>
    <w:basedOn w:val="I1-InfoBoxCenter"/>
    <w:link w:val="AIHelper1-AIHelperBoxCenterChar"/>
    <w:rsid w:val="00A81A45"/>
  </w:style>
  <w:style w:type="character" w:customStyle="1" w:styleId="AIHelper1-AIHelperBoxCenterChar">
    <w:name w:val="AI Helper1 - AIHelperBoxCenter Char"/>
    <w:basedOn w:val="P0-ParagraphChar"/>
    <w:link w:val="AIHelper1-AIHelperBoxCenter"/>
    <w:rsid w:val="00A81A45"/>
    <w:rPr>
      <w:rFonts w:ascii="Crimson Pro" w:eastAsia="Times New Roman" w:hAnsi="Crimson Pro" w:cs="Times New Roman"/>
      <w:sz w:val="20"/>
      <w:szCs w:val="24"/>
      <w:shd w:val="clear" w:color="auto" w:fill="FFFFFF"/>
      <w:lang w:val="en-US"/>
    </w:rPr>
  </w:style>
  <w:style w:type="paragraph" w:customStyle="1" w:styleId="AIHelper1-AIHelperBoxFigure">
    <w:name w:val="AI Helper1 - AIHelperBoxFigure"/>
    <w:basedOn w:val="I1-InfoBoxFigure"/>
    <w:link w:val="AIHelper1-AIHelperBoxFigureChar"/>
    <w:rsid w:val="00A81A45"/>
  </w:style>
  <w:style w:type="character" w:customStyle="1" w:styleId="AIHelper1-AIHelperBoxFigureChar">
    <w:name w:val="AI Helper1 - AIHelperBoxFigure Char"/>
    <w:basedOn w:val="P0-ParagraphChar"/>
    <w:link w:val="AIHelper1-AIHelperBoxFigure"/>
    <w:rsid w:val="00A81A45"/>
    <w:rPr>
      <w:rFonts w:ascii="Crimson Pro" w:eastAsia="Times New Roman" w:hAnsi="Crimson Pro" w:cs="Times New Roman"/>
      <w:sz w:val="16"/>
      <w:szCs w:val="24"/>
      <w:shd w:val="clear" w:color="auto" w:fill="FFFFFF"/>
      <w:lang w:val="en-US"/>
    </w:rPr>
  </w:style>
  <w:style w:type="paragraph" w:customStyle="1" w:styleId="AIHelper1-AIHelperBoxCaption">
    <w:name w:val="AI Helper1 - AIHelperBoxCaption"/>
    <w:basedOn w:val="I1-InfoBoxCaption"/>
    <w:link w:val="AIHelper1-AIHelperBoxCaptionChar"/>
    <w:rsid w:val="00A81A45"/>
  </w:style>
  <w:style w:type="character" w:customStyle="1" w:styleId="AIHelper1-AIHelperBoxCaptionChar">
    <w:name w:val="AI Helper1 - AIHelperBoxCaption Char"/>
    <w:basedOn w:val="P0-ParagraphChar"/>
    <w:link w:val="AIHelper1-AIHelperBoxCaption"/>
    <w:rsid w:val="00A81A45"/>
    <w:rPr>
      <w:rFonts w:ascii="Crimson Pro" w:eastAsia="Times New Roman" w:hAnsi="Crimson Pro" w:cs="Times New Roman"/>
      <w:sz w:val="16"/>
      <w:szCs w:val="24"/>
      <w:shd w:val="clear" w:color="auto" w:fill="FFFFFF"/>
      <w:lang w:val="en-US"/>
    </w:rPr>
  </w:style>
  <w:style w:type="paragraph" w:customStyle="1" w:styleId="AIHelper1-AIHelperBox">
    <w:name w:val="AI Helper1 - AIHelperBox"/>
    <w:basedOn w:val="I1-InfoBox"/>
    <w:link w:val="AIHelper1-AIHelperBoxChar"/>
    <w:rsid w:val="00A81A45"/>
  </w:style>
  <w:style w:type="character" w:customStyle="1" w:styleId="AIHelper1-AIHelperBoxChar">
    <w:name w:val="AI Helper1 - AIHelperBox Char"/>
    <w:basedOn w:val="P0-ParagraphChar"/>
    <w:link w:val="AIHelper1-AIHelperBox"/>
    <w:rsid w:val="00A81A45"/>
    <w:rPr>
      <w:rFonts w:ascii="Crimson Pro" w:eastAsia="Times New Roman" w:hAnsi="Crimson Pro" w:cs="Times New Roman"/>
      <w:sz w:val="20"/>
      <w:szCs w:val="24"/>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A81A45"/>
  </w:style>
  <w:style w:type="character" w:customStyle="1" w:styleId="AIHelper1-AIHelperBoxNumberedListChar">
    <w:name w:val="AI Helper1 - AIHelperBoxNumberedList Char"/>
    <w:basedOn w:val="P0-ParagraphChar"/>
    <w:link w:val="AIHelper1-AIHelperBoxNumberedList"/>
    <w:rsid w:val="00A81A45"/>
    <w:rPr>
      <w:rFonts w:ascii="Crimson Pro" w:eastAsia="Times New Roman" w:hAnsi="Crimson Pro" w:cs="Times New Roman"/>
      <w:sz w:val="20"/>
      <w:szCs w:val="24"/>
      <w:shd w:val="clear" w:color="auto" w:fill="FFFFFF"/>
      <w:lang w:val="en-US"/>
    </w:rPr>
  </w:style>
  <w:style w:type="paragraph" w:customStyle="1" w:styleId="AIHelper1-AIHelperBoxCode">
    <w:name w:val="AI Helper1 - AIHelperBoxCode"/>
    <w:basedOn w:val="I1-InfoBoxCode"/>
    <w:link w:val="AIHelper1-AIHelperBoxCodeChar"/>
    <w:rsid w:val="00A81A45"/>
  </w:style>
  <w:style w:type="character" w:customStyle="1" w:styleId="AIHelper1-AIHelperBoxCodeChar">
    <w:name w:val="AI Helper1 - AIHelperBoxCode Char"/>
    <w:basedOn w:val="P0-ParagraphChar"/>
    <w:link w:val="AIHelper1-AIHelperBoxCode"/>
    <w:rsid w:val="00A81A45"/>
    <w:rPr>
      <w:rFonts w:ascii="Consolas" w:eastAsia="Times New Roman" w:hAnsi="Consolas" w:cs="Times New Roman"/>
      <w:color w:val="383A42"/>
      <w:sz w:val="18"/>
      <w:szCs w:val="24"/>
      <w:shd w:val="clear" w:color="auto" w:fill="FAFAFA"/>
      <w:lang w:val="en-US"/>
    </w:rPr>
  </w:style>
  <w:style w:type="paragraph" w:customStyle="1" w:styleId="AIHelper1-AIHelperBoxConsole">
    <w:name w:val="AI Helper1 - AIHelperBoxConsole"/>
    <w:basedOn w:val="I1-InfoBoxConsole"/>
    <w:link w:val="AIHelper1-AIHelperBoxConsoleChar"/>
    <w:rsid w:val="00A81A45"/>
  </w:style>
  <w:style w:type="character" w:customStyle="1" w:styleId="AIHelper1-AIHelperBoxConsoleChar">
    <w:name w:val="AI Helper1 - AIHelperBoxConsole Char"/>
    <w:basedOn w:val="P0-ParagraphChar"/>
    <w:link w:val="AIHelper1-AIHelperBoxConsole"/>
    <w:rsid w:val="00A81A45"/>
    <w:rPr>
      <w:rFonts w:ascii="Consolas" w:eastAsia="Times New Roman" w:hAnsi="Consolas" w:cs="Times New Roman"/>
      <w:color w:val="F8F8F2"/>
      <w:sz w:val="18"/>
      <w:szCs w:val="24"/>
      <w:shd w:val="clear" w:color="auto" w:fill="282A36"/>
      <w:lang w:val="en-US"/>
    </w:rPr>
  </w:style>
  <w:style w:type="paragraph" w:customStyle="1" w:styleId="AIHelper2-AIHelperBoxBullet">
    <w:name w:val="AI Helper2 - AIHelperBoxBullet"/>
    <w:basedOn w:val="I2-InfoBoxBullet"/>
    <w:link w:val="AIHelper2-AIHelperBoxBulletChar"/>
    <w:rsid w:val="00A81A45"/>
  </w:style>
  <w:style w:type="character" w:customStyle="1" w:styleId="AIHelper2-AIHelperBoxBulletChar">
    <w:name w:val="AI Helper2 - AIHelperBoxBullet Char"/>
    <w:basedOn w:val="P0-ParagraphChar"/>
    <w:link w:val="AIHelper2-AIHelperBoxBullet"/>
    <w:rsid w:val="00A81A45"/>
    <w:rPr>
      <w:rFonts w:ascii="Crimson Pro" w:eastAsia="Times New Roman" w:hAnsi="Crimson Pro" w:cs="Times New Roman"/>
      <w:sz w:val="20"/>
      <w:szCs w:val="24"/>
      <w:shd w:val="clear" w:color="auto" w:fill="FFFFFF"/>
      <w:lang w:val="en-US"/>
    </w:rPr>
  </w:style>
  <w:style w:type="paragraph" w:customStyle="1" w:styleId="AIHelper2-AIHelperBoxCenter">
    <w:name w:val="AI Helper2 - AIHelperBoxCenter"/>
    <w:basedOn w:val="I2-InfoBoxCenter"/>
    <w:link w:val="AIHelper2-AIHelperBoxCenterChar"/>
    <w:rsid w:val="00A81A45"/>
  </w:style>
  <w:style w:type="character" w:customStyle="1" w:styleId="AIHelper2-AIHelperBoxCenterChar">
    <w:name w:val="AI Helper2 - AIHelperBoxCenter Char"/>
    <w:basedOn w:val="P0-ParagraphChar"/>
    <w:link w:val="AIHelper2-AIHelperBoxCenter"/>
    <w:rsid w:val="00A81A45"/>
    <w:rPr>
      <w:rFonts w:ascii="Crimson Pro" w:eastAsia="Times New Roman" w:hAnsi="Crimson Pro" w:cs="Times New Roman"/>
      <w:sz w:val="20"/>
      <w:szCs w:val="24"/>
      <w:shd w:val="clear" w:color="auto" w:fill="FFFFFF"/>
      <w:lang w:val="en-US"/>
    </w:rPr>
  </w:style>
  <w:style w:type="paragraph" w:customStyle="1" w:styleId="AIHelper2-AIHelperBoxFigure">
    <w:name w:val="AI Helper2 - AIHelperBoxFigure"/>
    <w:basedOn w:val="I2-InfoBoxFigure"/>
    <w:link w:val="AIHelper2-AIHelperBoxFigureChar"/>
    <w:rsid w:val="00A81A45"/>
  </w:style>
  <w:style w:type="character" w:customStyle="1" w:styleId="AIHelper2-AIHelperBoxFigureChar">
    <w:name w:val="AI Helper2 - AIHelperBoxFigure Char"/>
    <w:basedOn w:val="P0-ParagraphChar"/>
    <w:link w:val="AIHelper2-AIHelperBoxFigure"/>
    <w:rsid w:val="00A81A45"/>
    <w:rPr>
      <w:rFonts w:ascii="Crimson Pro" w:eastAsia="Times New Roman" w:hAnsi="Crimson Pro" w:cs="Times New Roman"/>
      <w:sz w:val="16"/>
      <w:szCs w:val="24"/>
      <w:shd w:val="clear" w:color="auto" w:fill="FFFFFF"/>
      <w:lang w:val="en-US"/>
    </w:rPr>
  </w:style>
  <w:style w:type="paragraph" w:customStyle="1" w:styleId="AIHelper2-AIHelperBoxCaption">
    <w:name w:val="AI Helper2 - AIHelperBoxCaption"/>
    <w:basedOn w:val="I2-InfoBoxCaption"/>
    <w:link w:val="AIHelper2-AIHelperBoxCaptionChar"/>
    <w:rsid w:val="00A81A45"/>
  </w:style>
  <w:style w:type="character" w:customStyle="1" w:styleId="AIHelper2-AIHelperBoxCaptionChar">
    <w:name w:val="AI Helper2 - AIHelperBoxCaption Char"/>
    <w:basedOn w:val="P0-ParagraphChar"/>
    <w:link w:val="AIHelper2-AIHelperBoxCaption"/>
    <w:rsid w:val="00A81A45"/>
    <w:rPr>
      <w:rFonts w:ascii="Crimson Pro" w:eastAsia="Times New Roman" w:hAnsi="Crimson Pro" w:cs="Times New Roman"/>
      <w:sz w:val="16"/>
      <w:szCs w:val="24"/>
      <w:shd w:val="clear" w:color="auto" w:fill="FFFFFF"/>
      <w:lang w:val="en-US"/>
    </w:rPr>
  </w:style>
  <w:style w:type="paragraph" w:customStyle="1" w:styleId="AIHelper2-AIHelperBox">
    <w:name w:val="AI Helper2 - AIHelperBox"/>
    <w:basedOn w:val="I2-InfoBox"/>
    <w:link w:val="AIHelper2-AIHelperBoxChar"/>
    <w:rsid w:val="00A81A45"/>
  </w:style>
  <w:style w:type="character" w:customStyle="1" w:styleId="AIHelper2-AIHelperBoxChar">
    <w:name w:val="AI Helper2 - AIHelperBox Char"/>
    <w:basedOn w:val="P0-ParagraphChar"/>
    <w:link w:val="AIHelper2-AIHelperBox"/>
    <w:rsid w:val="00A81A45"/>
    <w:rPr>
      <w:rFonts w:ascii="Crimson Pro" w:eastAsia="Times New Roman" w:hAnsi="Crimson Pro" w:cs="Times New Roman"/>
      <w:sz w:val="20"/>
      <w:szCs w:val="24"/>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A81A45"/>
  </w:style>
  <w:style w:type="character" w:customStyle="1" w:styleId="AIHelper2-AIHelperBoxNumberedListChar">
    <w:name w:val="AI Helper2 - AIHelperBoxNumberedList Char"/>
    <w:basedOn w:val="P0-ParagraphChar"/>
    <w:link w:val="AIHelper2-AIHelperBoxNumberedList"/>
    <w:rsid w:val="00A81A45"/>
    <w:rPr>
      <w:rFonts w:ascii="Crimson Pro" w:eastAsia="Times New Roman" w:hAnsi="Crimson Pro" w:cs="Times New Roman"/>
      <w:sz w:val="20"/>
      <w:szCs w:val="24"/>
      <w:shd w:val="clear" w:color="auto" w:fill="FFFFFF"/>
      <w:lang w:val="en-US"/>
    </w:rPr>
  </w:style>
  <w:style w:type="paragraph" w:customStyle="1" w:styleId="AIHelper2-AIHelperBoxCode">
    <w:name w:val="AI Helper2 - AIHelperBoxCode"/>
    <w:basedOn w:val="I2-InfoBoxCode"/>
    <w:link w:val="AIHelper2-AIHelperBoxCodeChar"/>
    <w:rsid w:val="00A81A45"/>
  </w:style>
  <w:style w:type="character" w:customStyle="1" w:styleId="AIHelper2-AIHelperBoxCodeChar">
    <w:name w:val="AI Helper2 - AIHelperBoxCode Char"/>
    <w:basedOn w:val="P0-ParagraphChar"/>
    <w:link w:val="AIHelper2-AIHelperBoxCode"/>
    <w:rsid w:val="00A81A45"/>
    <w:rPr>
      <w:rFonts w:ascii="Consolas" w:eastAsia="Times New Roman" w:hAnsi="Consolas" w:cs="Times New Roman"/>
      <w:color w:val="383A42"/>
      <w:sz w:val="18"/>
      <w:szCs w:val="24"/>
      <w:shd w:val="clear" w:color="auto" w:fill="FAFAFA"/>
      <w:lang w:val="en-US"/>
    </w:rPr>
  </w:style>
  <w:style w:type="paragraph" w:customStyle="1" w:styleId="AIHelper2-AIHelperBoxConsole">
    <w:name w:val="AI Helper2 - AIHelperBoxConsole"/>
    <w:basedOn w:val="I2-InfoBoxConsole"/>
    <w:link w:val="AIHelper2-AIHelperBoxConsoleChar"/>
    <w:rsid w:val="00A81A45"/>
  </w:style>
  <w:style w:type="character" w:customStyle="1" w:styleId="AIHelper2-AIHelperBoxConsoleChar">
    <w:name w:val="AI Helper2 - AIHelperBoxConsole Char"/>
    <w:basedOn w:val="P0-ParagraphChar"/>
    <w:link w:val="AIHelper2-AIHelperBoxConsole"/>
    <w:rsid w:val="00A81A45"/>
    <w:rPr>
      <w:rFonts w:ascii="Consolas" w:eastAsia="Times New Roman" w:hAnsi="Consolas" w:cs="Times New Roman"/>
      <w:color w:val="F8F8F2"/>
      <w:sz w:val="18"/>
      <w:szCs w:val="24"/>
      <w:shd w:val="clear" w:color="auto" w:fill="282A36"/>
      <w:lang w:val="en-US"/>
    </w:rPr>
  </w:style>
  <w:style w:type="paragraph" w:customStyle="1" w:styleId="L1-AlphabetCapital">
    <w:name w:val="L1 - AlphabetCapital"/>
    <w:basedOn w:val="L1-Alphabet"/>
    <w:qFormat/>
    <w:rsid w:val="00A81A45"/>
    <w:pPr>
      <w:numPr>
        <w:numId w:val="15"/>
      </w:numPr>
    </w:pPr>
  </w:style>
  <w:style w:type="paragraph" w:customStyle="1" w:styleId="L2-AlphabetCapital">
    <w:name w:val="L2 - AlphabetCapital"/>
    <w:basedOn w:val="L2-Alphabet"/>
    <w:qFormat/>
    <w:rsid w:val="00A81A45"/>
    <w:pPr>
      <w:numPr>
        <w:numId w:val="16"/>
      </w:numPr>
    </w:pPr>
  </w:style>
  <w:style w:type="paragraph" w:customStyle="1" w:styleId="L3-AlphabetCapital">
    <w:name w:val="L3 - AlphabetCapital"/>
    <w:basedOn w:val="L3-Alphabet"/>
    <w:qFormat/>
    <w:rsid w:val="00A81A45"/>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Packt_Editorial_Template_Auto_Layout</Template>
  <TotalTime>1</TotalTime>
  <Pages>3</Pages>
  <Words>1181</Words>
  <Characters>6733</Characters>
  <Application>Microsoft Office Word</Application>
  <DocSecurity>0</DocSecurity>
  <Lines>56</Lines>
  <Paragraphs>15</Paragraphs>
  <ScaleCrop>false</ScaleCrop>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2</cp:revision>
  <dcterms:created xsi:type="dcterms:W3CDTF">2026-09-30T13:34:00Z</dcterms:created>
  <dcterms:modified xsi:type="dcterms:W3CDTF">2026-09-30T13:35:00Z</dcterms:modified>
</cp:coreProperties>
</file>